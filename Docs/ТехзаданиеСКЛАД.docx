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213" w:rsidRDefault="00817213" w:rsidP="00817213">
      <w:pPr>
        <w:tabs>
          <w:tab w:val="left" w:pos="5727"/>
        </w:tabs>
        <w:jc w:val="center"/>
        <w:rPr>
          <w:bCs/>
          <w:sz w:val="36"/>
        </w:rPr>
      </w:pPr>
      <w:r w:rsidRPr="00817213">
        <w:rPr>
          <w:bCs/>
          <w:sz w:val="36"/>
        </w:rPr>
        <w:t xml:space="preserve">АВТОНОМНАЯ НЕКОММЕРЧЕСКАЯ ОРГАНИЗАЦИЯ ДОПОЛНИТЕЛЬНОГО ПРОФЕССИОНАЛЬНОГО ОБРАЗОВАНИЯ </w:t>
      </w:r>
      <w:r>
        <w:rPr>
          <w:bCs/>
          <w:sz w:val="36"/>
        </w:rPr>
        <w:t>АНО ДПО «АКАДЕМИЯ ТОП»</w:t>
      </w:r>
    </w:p>
    <w:p w:rsidR="00070748" w:rsidRPr="002A3DB6" w:rsidRDefault="00070748" w:rsidP="00F87516">
      <w:pPr>
        <w:tabs>
          <w:tab w:val="left" w:pos="5727"/>
        </w:tabs>
        <w:jc w:val="center"/>
        <w:rPr>
          <w:bCs/>
          <w:sz w:val="32"/>
        </w:rPr>
      </w:pPr>
    </w:p>
    <w:tbl>
      <w:tblPr>
        <w:tblW w:w="4352" w:type="pct"/>
        <w:tblInd w:w="1101" w:type="dxa"/>
        <w:tblLook w:val="0000" w:firstRow="0" w:lastRow="0" w:firstColumn="0" w:lastColumn="0" w:noHBand="0" w:noVBand="0"/>
      </w:tblPr>
      <w:tblGrid>
        <w:gridCol w:w="3620"/>
        <w:gridCol w:w="1475"/>
        <w:gridCol w:w="3787"/>
      </w:tblGrid>
      <w:tr w:rsidR="00F87516" w:rsidTr="00817213">
        <w:trPr>
          <w:trHeight w:val="343"/>
        </w:trPr>
        <w:tc>
          <w:tcPr>
            <w:tcW w:w="3620" w:type="dxa"/>
          </w:tcPr>
          <w:p w:rsidR="00F87516" w:rsidRPr="005F5F5F" w:rsidRDefault="00F87516" w:rsidP="00F87516">
            <w:pPr>
              <w:tabs>
                <w:tab w:val="left" w:pos="5727"/>
              </w:tabs>
              <w:jc w:val="center"/>
              <w:rPr>
                <w:bCs/>
              </w:rPr>
            </w:pPr>
            <w:r>
              <w:rPr>
                <w:bCs/>
              </w:rPr>
              <w:t xml:space="preserve">         </w:t>
            </w:r>
            <w:r w:rsidRPr="005F5F5F">
              <w:rPr>
                <w:bCs/>
              </w:rPr>
              <w:t>СОГЛАСОВАНО</w:t>
            </w:r>
          </w:p>
        </w:tc>
        <w:tc>
          <w:tcPr>
            <w:tcW w:w="1475" w:type="dxa"/>
          </w:tcPr>
          <w:p w:rsidR="00F87516" w:rsidRDefault="00F87516" w:rsidP="00F87516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3787" w:type="dxa"/>
          </w:tcPr>
          <w:p w:rsidR="00F87516" w:rsidRDefault="00F87516" w:rsidP="00F87516">
            <w:pPr>
              <w:jc w:val="center"/>
            </w:pPr>
            <w:r w:rsidRPr="005F5F5F">
              <w:rPr>
                <w:szCs w:val="28"/>
              </w:rPr>
              <w:t>УТВЕРЖДАЮ</w:t>
            </w:r>
          </w:p>
          <w:p w:rsidR="00F87516" w:rsidRDefault="00F87516" w:rsidP="00F87516">
            <w:r w:rsidRPr="003654BC">
              <w:t xml:space="preserve">   </w:t>
            </w:r>
          </w:p>
        </w:tc>
      </w:tr>
      <w:tr w:rsidR="00817213" w:rsidTr="00817213">
        <w:tc>
          <w:tcPr>
            <w:tcW w:w="3620" w:type="dxa"/>
          </w:tcPr>
          <w:p w:rsidR="00817213" w:rsidRPr="005F5F5F" w:rsidRDefault="00A36D35" w:rsidP="002953C4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  <w:r w:rsidR="002953C4">
              <w:rPr>
                <w:szCs w:val="28"/>
              </w:rPr>
              <w:t xml:space="preserve"> практики</w:t>
            </w:r>
            <w:r w:rsidR="00817213" w:rsidRPr="005F5F5F">
              <w:rPr>
                <w:szCs w:val="28"/>
              </w:rPr>
              <w:t xml:space="preserve"> «</w:t>
            </w:r>
            <w:r w:rsidR="002953C4">
              <w:rPr>
                <w:szCs w:val="28"/>
              </w:rPr>
              <w:t>Осуществление интеграции программных модулей</w:t>
            </w:r>
            <w:r w:rsidR="00817213" w:rsidRPr="005F5F5F">
              <w:rPr>
                <w:szCs w:val="28"/>
              </w:rPr>
              <w:t xml:space="preserve">» </w:t>
            </w:r>
          </w:p>
        </w:tc>
        <w:tc>
          <w:tcPr>
            <w:tcW w:w="1475" w:type="dxa"/>
            <w:vAlign w:val="center"/>
          </w:tcPr>
          <w:p w:rsidR="00817213" w:rsidRDefault="00817213" w:rsidP="00817213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787" w:type="dxa"/>
          </w:tcPr>
          <w:p w:rsidR="00817213" w:rsidRPr="005F5F5F" w:rsidRDefault="00817213" w:rsidP="00A36D35">
            <w:pPr>
              <w:rPr>
                <w:szCs w:val="28"/>
              </w:rPr>
            </w:pPr>
            <w:r>
              <w:rPr>
                <w:szCs w:val="28"/>
              </w:rPr>
              <w:t>Преподаватель курса</w:t>
            </w:r>
            <w:r w:rsidRPr="005F5F5F">
              <w:rPr>
                <w:szCs w:val="28"/>
              </w:rPr>
              <w:t xml:space="preserve"> «</w:t>
            </w:r>
            <w:r w:rsidR="00A36D35">
              <w:rPr>
                <w:szCs w:val="28"/>
              </w:rPr>
              <w:t>Технология разработки программного обеспечения</w:t>
            </w:r>
            <w:r w:rsidRPr="005F5F5F">
              <w:rPr>
                <w:szCs w:val="28"/>
              </w:rPr>
              <w:t xml:space="preserve">» </w:t>
            </w:r>
          </w:p>
        </w:tc>
      </w:tr>
      <w:tr w:rsidR="00817213" w:rsidTr="00817213">
        <w:trPr>
          <w:trHeight w:val="579"/>
        </w:trPr>
        <w:tc>
          <w:tcPr>
            <w:tcW w:w="3620" w:type="dxa"/>
            <w:vAlign w:val="center"/>
          </w:tcPr>
          <w:p w:rsidR="00817213" w:rsidRDefault="00A36D35" w:rsidP="00A36D35">
            <w:pPr>
              <w:tabs>
                <w:tab w:val="left" w:pos="5727"/>
              </w:tabs>
              <w:jc w:val="center"/>
            </w:pPr>
            <w:r>
              <w:t>____</w:t>
            </w:r>
            <w:r w:rsidR="00817213">
              <w:t>_______</w:t>
            </w:r>
            <w:r>
              <w:t>Губин</w:t>
            </w:r>
            <w:r w:rsidR="00817213">
              <w:t xml:space="preserve"> </w:t>
            </w:r>
            <w:r>
              <w:t>Е</w:t>
            </w:r>
            <w:r w:rsidR="00817213">
              <w:t xml:space="preserve">. </w:t>
            </w:r>
            <w:r>
              <w:t>А</w:t>
            </w:r>
            <w:r w:rsidR="00817213">
              <w:t xml:space="preserve">. </w:t>
            </w:r>
          </w:p>
        </w:tc>
        <w:tc>
          <w:tcPr>
            <w:tcW w:w="1475" w:type="dxa"/>
            <w:vAlign w:val="center"/>
          </w:tcPr>
          <w:p w:rsidR="00817213" w:rsidRDefault="00817213" w:rsidP="00817213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787" w:type="dxa"/>
            <w:vAlign w:val="center"/>
          </w:tcPr>
          <w:p w:rsidR="00817213" w:rsidRDefault="00817213" w:rsidP="00A36D35">
            <w:pPr>
              <w:tabs>
                <w:tab w:val="left" w:pos="5727"/>
              </w:tabs>
              <w:jc w:val="center"/>
            </w:pPr>
            <w:r>
              <w:t xml:space="preserve">___________ </w:t>
            </w:r>
            <w:r w:rsidR="00A36D35">
              <w:rPr>
                <w:szCs w:val="28"/>
              </w:rPr>
              <w:t>Губин Е. А</w:t>
            </w:r>
            <w:r>
              <w:rPr>
                <w:szCs w:val="28"/>
              </w:rPr>
              <w:t>.</w:t>
            </w:r>
            <w:r>
              <w:t xml:space="preserve"> </w:t>
            </w:r>
          </w:p>
        </w:tc>
      </w:tr>
      <w:tr w:rsidR="00817213" w:rsidTr="00817213">
        <w:trPr>
          <w:trHeight w:val="519"/>
        </w:trPr>
        <w:tc>
          <w:tcPr>
            <w:tcW w:w="3620" w:type="dxa"/>
            <w:vAlign w:val="center"/>
          </w:tcPr>
          <w:p w:rsidR="00817213" w:rsidRDefault="00817213" w:rsidP="00ED6217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  <w:r>
              <w:t>“_____”____________202</w:t>
            </w:r>
            <w:r w:rsidR="00ED6217">
              <w:t>6</w:t>
            </w:r>
          </w:p>
        </w:tc>
        <w:tc>
          <w:tcPr>
            <w:tcW w:w="1475" w:type="dxa"/>
            <w:vAlign w:val="center"/>
          </w:tcPr>
          <w:p w:rsidR="00817213" w:rsidRDefault="00817213" w:rsidP="00817213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787" w:type="dxa"/>
            <w:vAlign w:val="center"/>
          </w:tcPr>
          <w:p w:rsidR="00817213" w:rsidRDefault="00ED6217" w:rsidP="00817213">
            <w:pPr>
              <w:tabs>
                <w:tab w:val="left" w:pos="5727"/>
              </w:tabs>
              <w:jc w:val="center"/>
            </w:pPr>
            <w:r>
              <w:t>“_____”____________2026</w:t>
            </w:r>
          </w:p>
        </w:tc>
      </w:tr>
    </w:tbl>
    <w:p w:rsidR="00A1441E" w:rsidRPr="008F2B1E" w:rsidRDefault="00A1441E" w:rsidP="00A1441E">
      <w:pPr>
        <w:tabs>
          <w:tab w:val="left" w:pos="4284"/>
        </w:tabs>
        <w:rPr>
          <w:b/>
          <w:bCs/>
          <w:sz w:val="36"/>
          <w:szCs w:val="36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8B35D8B" wp14:editId="2418692D">
                <wp:simplePos x="0" y="0"/>
                <wp:positionH relativeFrom="leftMargin">
                  <wp:align>right</wp:align>
                </wp:positionH>
                <wp:positionV relativeFrom="paragraph">
                  <wp:posOffset>24130</wp:posOffset>
                </wp:positionV>
                <wp:extent cx="431800" cy="5241290"/>
                <wp:effectExtent l="19050" t="19050" r="25400" b="35560"/>
                <wp:wrapNone/>
                <wp:docPr id="59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60" name="Page_ 1_B1"/>
                        <wps:cNvCnPr/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Page_ 1_B2"/>
                        <wps:cNvCnPr/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Page_ 1_B3"/>
                        <wps:cNvCnPr/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Page_ 1_B4"/>
                        <wps:cNvCnPr/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Page_ 1_B5"/>
                        <wps:cNvCnPr/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Page_ 1_B6"/>
                        <wps:cNvCnPr/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Page_ 1_B7"/>
                        <wps:cNvCnPr/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Page_ 1_B8"/>
                        <wps:cNvCnPr/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Page_ 1_B9"/>
                        <wps:cNvCnPr/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70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1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2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73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B35D8B" id="Page_ 1_GropS" o:spid="_x0000_s1026" style="position:absolute;left:0;text-align:left;margin-left:-17.2pt;margin-top:1.9pt;width:34pt;height:412.7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9ba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0zF8vsQfIBdvAAAA//8DAFBLAQItABQABgAIAAAAIQDb4fbL7gAAAIUBAAATAAAAAAAAAAAAAAAA&#10;AAAAAABbQ29udGVudF9UeXBlc10ueG1sUEsBAi0AFAAGAAgAAAAhAFr0LFu/AAAAFQEAAAsAAAAA&#10;AAAAAAAAAAAAHwEAAF9yZWxzLy5yZWxzUEsBAi0AFAAGAAgAAAAhABIn1trBAAAA2wAAAA8AAAAA&#10;AAAAAAAAAAAABwIAAGRycy9kb3ducmV2LnhtbFBLBQYAAAAAAwADALcAAAD1AgAAAAA=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3NB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Uy/4fkl/gC5eAAAAP//AwBQSwECLQAUAAYACAAAACEA2+H2y+4AAACFAQAAEwAAAAAAAAAAAAAA&#10;AAAAAAAAW0NvbnRlbnRfVHlwZXNdLnhtbFBLAQItABQABgAIAAAAIQBa9CxbvwAAABUBAAALAAAA&#10;AAAAAAAAAAAAAB8BAABfcmVscy8ucmVsc1BLAQItABQABgAIAAAAIQB9a3NB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VC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6w3cv8QfIHc3AAAA//8DAFBLAQItABQABgAIAAAAIQDb4fbL7gAAAIUBAAATAAAAAAAAAAAA&#10;AAAAAAAAAABbQ29udGVudF9UeXBlc10ueG1sUEsBAi0AFAAGAAgAAAAhAFr0LFu/AAAAFQEAAAsA&#10;AAAAAAAAAAAAAAAAHwEAAF9yZWxzLy5yZWxzUEsBAi0AFAAGAAgAAAAhAAJQdULEAAAA2wAAAA8A&#10;AAAAAAAAAAAAAAAABwIAAGRycy9kb3ducmV2LnhtbFBLBQYAAAAAAwADALcAAAD4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Ew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sfFL/AFy9wcAAP//AwBQSwECLQAUAAYACAAAACEA2+H2y+4AAACFAQAAEwAAAAAAAAAAAAAAAAAA&#10;AAAAW0NvbnRlbnRfVHlwZXNdLnhtbFBLAQItABQABgAIAAAAIQBa9CxbvwAAABUBAAALAAAAAAAA&#10;AAAAAAAAAB8BAABfcmVscy8ucmVsc1BLAQItABQABgAIAAAAIQBzz+E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дубл.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sz w:val="36"/>
          <w:szCs w:val="36"/>
        </w:rPr>
        <w:tab/>
      </w:r>
    </w:p>
    <w:p w:rsidR="007009D7" w:rsidRPr="007009D7" w:rsidRDefault="007009D7" w:rsidP="007009D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</w:t>
      </w:r>
      <w:r w:rsidRPr="007009D7">
        <w:rPr>
          <w:b/>
          <w:sz w:val="32"/>
          <w:szCs w:val="32"/>
        </w:rPr>
        <w:t>истем</w:t>
      </w:r>
      <w:r>
        <w:rPr>
          <w:b/>
          <w:sz w:val="32"/>
          <w:szCs w:val="32"/>
        </w:rPr>
        <w:t>а</w:t>
      </w:r>
    </w:p>
    <w:p w:rsidR="00A1441E" w:rsidRDefault="007009D7" w:rsidP="007009D7">
      <w:pPr>
        <w:jc w:val="center"/>
        <w:rPr>
          <w:b/>
          <w:bCs/>
          <w:caps/>
        </w:rPr>
      </w:pPr>
      <w:r w:rsidRPr="007009D7">
        <w:rPr>
          <w:b/>
          <w:sz w:val="32"/>
          <w:szCs w:val="32"/>
        </w:rPr>
        <w:t>«</w:t>
      </w:r>
      <w:r w:rsidR="00CD7084">
        <w:rPr>
          <w:b/>
          <w:sz w:val="32"/>
          <w:szCs w:val="32"/>
        </w:rPr>
        <w:t>Веб-система учета товаров</w:t>
      </w:r>
      <w:r w:rsidR="00CD7084" w:rsidRPr="00CD7084">
        <w:rPr>
          <w:b/>
          <w:sz w:val="32"/>
          <w:szCs w:val="32"/>
        </w:rPr>
        <w:t xml:space="preserve"> </w:t>
      </w:r>
      <w:r w:rsidR="00CD7084">
        <w:rPr>
          <w:b/>
          <w:sz w:val="32"/>
          <w:szCs w:val="32"/>
          <w:lang w:val="en-US"/>
        </w:rPr>
        <w:t>WMS</w:t>
      </w:r>
      <w:r w:rsidRPr="007009D7">
        <w:rPr>
          <w:b/>
          <w:sz w:val="32"/>
          <w:szCs w:val="32"/>
        </w:rPr>
        <w:t>»</w:t>
      </w:r>
    </w:p>
    <w:p w:rsidR="00A1441E" w:rsidRPr="00E17A4A" w:rsidRDefault="00E17A4A" w:rsidP="00A1441E">
      <w:pPr>
        <w:jc w:val="center"/>
        <w:rPr>
          <w:b/>
          <w:bCs/>
          <w:caps/>
          <w:sz w:val="36"/>
          <w:szCs w:val="36"/>
        </w:rPr>
      </w:pPr>
      <w:r>
        <w:rPr>
          <w:b/>
          <w:bCs/>
          <w:sz w:val="36"/>
          <w:szCs w:val="36"/>
        </w:rPr>
        <w:t>Техническое задание</w:t>
      </w:r>
    </w:p>
    <w:p w:rsidR="00A1441E" w:rsidRDefault="00A1441E" w:rsidP="00A1441E">
      <w:pPr>
        <w:rPr>
          <w:b/>
          <w:bCs/>
        </w:rPr>
      </w:pPr>
    </w:p>
    <w:p w:rsidR="00A1441E" w:rsidRDefault="00E17A4A" w:rsidP="00A1441E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Лист утверждения</w:t>
      </w:r>
    </w:p>
    <w:p w:rsidR="00A1441E" w:rsidRDefault="00A1441E" w:rsidP="00A1441E">
      <w:pPr>
        <w:jc w:val="center"/>
        <w:rPr>
          <w:b/>
          <w:bCs/>
          <w:caps/>
          <w:sz w:val="44"/>
        </w:rPr>
      </w:pP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ТЗ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0" w:name="ДецНомер"/>
      <w:bookmarkStart w:id="1" w:name="Закладка"/>
      <w:r>
        <w:rPr>
          <w:b/>
          <w:bCs/>
          <w:sz w:val="44"/>
        </w:rPr>
        <w:t>А.В.00001-01 ТЗ 01</w:t>
      </w:r>
      <w:bookmarkEnd w:id="0"/>
      <w:bookmarkEnd w:id="1"/>
      <w:r>
        <w:rPr>
          <w:b/>
          <w:bCs/>
          <w:sz w:val="44"/>
        </w:rPr>
        <w:fldChar w:fldCharType="end"/>
      </w:r>
    </w:p>
    <w:p w:rsidR="00A1441E" w:rsidRDefault="00A1441E" w:rsidP="00A1441E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t>RU.17701729.509000</w:t>
      </w:r>
      <w:r w:rsidR="00F87516">
        <w:rPr>
          <w:b/>
          <w:bCs/>
          <w:caps/>
          <w:sz w:val="36"/>
        </w:rPr>
        <w:t>-01</w:t>
      </w:r>
      <w:r w:rsidR="00F87516" w:rsidRPr="00F87516">
        <w:rPr>
          <w:b/>
          <w:bCs/>
          <w:caps/>
          <w:sz w:val="36"/>
        </w:rPr>
        <w:t xml:space="preserve"> 81 01-1-ЛУ </w:t>
      </w:r>
    </w:p>
    <w:p w:rsidR="00A1441E" w:rsidRDefault="00A1441E" w:rsidP="00A1441E">
      <w:pPr>
        <w:rPr>
          <w:b/>
          <w:bCs/>
          <w:sz w:val="32"/>
        </w:rPr>
      </w:pPr>
    </w:p>
    <w:p w:rsidR="00A1441E" w:rsidRDefault="00A1441E" w:rsidP="00A1441E">
      <w:pPr>
        <w:jc w:val="center"/>
        <w:rPr>
          <w:b/>
          <w:bCs/>
          <w:sz w:val="32"/>
        </w:rPr>
      </w:pPr>
    </w:p>
    <w:p w:rsidR="00A1441E" w:rsidRDefault="00A1441E" w:rsidP="00A1441E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353"/>
        <w:gridCol w:w="1781"/>
        <w:gridCol w:w="3665"/>
      </w:tblGrid>
      <w:tr w:rsidR="00A1441E" w:rsidTr="00A1441E">
        <w:tc>
          <w:tcPr>
            <w:tcW w:w="3353" w:type="dxa"/>
            <w:vAlign w:val="center"/>
          </w:tcPr>
          <w:p w:rsidR="00A1441E" w:rsidRDefault="00A1441E" w:rsidP="00A528B9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A1441E" w:rsidRDefault="00A1441E" w:rsidP="00A528B9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A1441E" w:rsidRDefault="00A1441E" w:rsidP="00A528B9">
            <w:pPr>
              <w:tabs>
                <w:tab w:val="left" w:pos="5727"/>
              </w:tabs>
            </w:pPr>
          </w:p>
        </w:tc>
      </w:tr>
      <w:tr w:rsidR="00F87516" w:rsidTr="00A1441E">
        <w:tc>
          <w:tcPr>
            <w:tcW w:w="3353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</w:pPr>
          </w:p>
        </w:tc>
      </w:tr>
      <w:tr w:rsidR="00F87516" w:rsidRPr="00D8428F" w:rsidTr="00A1441E">
        <w:trPr>
          <w:trHeight w:val="513"/>
        </w:trPr>
        <w:tc>
          <w:tcPr>
            <w:tcW w:w="3353" w:type="dxa"/>
            <w:vAlign w:val="center"/>
          </w:tcPr>
          <w:p w:rsidR="00F87516" w:rsidRPr="00D8428F" w:rsidRDefault="00F87516" w:rsidP="00F87516">
            <w:pPr>
              <w:tabs>
                <w:tab w:val="left" w:pos="5727"/>
              </w:tabs>
              <w:jc w:val="center"/>
              <w:rPr>
                <w:bCs/>
              </w:rPr>
            </w:pPr>
          </w:p>
        </w:tc>
        <w:tc>
          <w:tcPr>
            <w:tcW w:w="1781" w:type="dxa"/>
            <w:vAlign w:val="center"/>
          </w:tcPr>
          <w:p w:rsidR="00F87516" w:rsidRPr="00D8428F" w:rsidRDefault="00F87516" w:rsidP="00F87516">
            <w:pPr>
              <w:tabs>
                <w:tab w:val="left" w:pos="5727"/>
              </w:tabs>
              <w:jc w:val="center"/>
              <w:rPr>
                <w:bCs/>
              </w:rPr>
            </w:pPr>
          </w:p>
        </w:tc>
        <w:tc>
          <w:tcPr>
            <w:tcW w:w="3665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jc w:val="center"/>
            </w:pPr>
            <w:r>
              <w:t>Исполнитель</w:t>
            </w:r>
          </w:p>
        </w:tc>
      </w:tr>
      <w:tr w:rsidR="00F87516" w:rsidTr="00A1441E">
        <w:trPr>
          <w:trHeight w:val="142"/>
        </w:trPr>
        <w:tc>
          <w:tcPr>
            <w:tcW w:w="3353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F87516" w:rsidRDefault="00F87516" w:rsidP="00F87516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F87516" w:rsidRPr="00D8428F" w:rsidRDefault="00F87516" w:rsidP="00F87516">
            <w:pPr>
              <w:tabs>
                <w:tab w:val="left" w:pos="5727"/>
              </w:tabs>
              <w:jc w:val="center"/>
            </w:pPr>
            <w:r w:rsidRPr="00D8428F">
              <w:t>Студент</w:t>
            </w:r>
            <w:r>
              <w:t xml:space="preserve"> группы</w:t>
            </w:r>
            <w:r w:rsidRPr="00D8428F">
              <w:t xml:space="preserve"> </w:t>
            </w:r>
            <w:r w:rsidR="00E17A4A">
              <w:t>РПО-24.2</w:t>
            </w:r>
          </w:p>
        </w:tc>
      </w:tr>
      <w:tr w:rsidR="00E17A4A" w:rsidTr="00A1441E">
        <w:trPr>
          <w:trHeight w:hRule="exact" w:val="567"/>
        </w:trPr>
        <w:tc>
          <w:tcPr>
            <w:tcW w:w="3353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</w:pPr>
            <w:r>
              <w:t>___________Андреев Д.А.</w:t>
            </w:r>
          </w:p>
        </w:tc>
      </w:tr>
      <w:tr w:rsidR="007009D7" w:rsidTr="00A1441E">
        <w:trPr>
          <w:gridAfter w:val="1"/>
          <w:wAfter w:w="3665" w:type="dxa"/>
        </w:trPr>
        <w:tc>
          <w:tcPr>
            <w:tcW w:w="3353" w:type="dxa"/>
            <w:vAlign w:val="center"/>
          </w:tcPr>
          <w:p w:rsidR="007009D7" w:rsidRDefault="007009D7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7009D7" w:rsidRDefault="007009D7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</w:tr>
      <w:tr w:rsidR="007009D7" w:rsidTr="00A1441E">
        <w:trPr>
          <w:gridAfter w:val="1"/>
          <w:wAfter w:w="3665" w:type="dxa"/>
        </w:trPr>
        <w:tc>
          <w:tcPr>
            <w:tcW w:w="3353" w:type="dxa"/>
            <w:vAlign w:val="center"/>
          </w:tcPr>
          <w:p w:rsidR="007009D7" w:rsidRDefault="007009D7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7009D7" w:rsidRDefault="007009D7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</w:tr>
      <w:tr w:rsidR="00E17A4A" w:rsidTr="00A1441E">
        <w:trPr>
          <w:trHeight w:val="468"/>
        </w:trPr>
        <w:tc>
          <w:tcPr>
            <w:tcW w:w="3353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</w:pPr>
          </w:p>
        </w:tc>
      </w:tr>
      <w:tr w:rsidR="00E17A4A" w:rsidTr="00A1441E">
        <w:tc>
          <w:tcPr>
            <w:tcW w:w="3353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</w:pPr>
          </w:p>
        </w:tc>
      </w:tr>
      <w:tr w:rsidR="00E17A4A" w:rsidTr="00A1441E">
        <w:trPr>
          <w:trHeight w:hRule="exact" w:val="567"/>
        </w:trPr>
        <w:tc>
          <w:tcPr>
            <w:tcW w:w="3353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  <w:p w:rsidR="00E17A4A" w:rsidRDefault="00E17A4A" w:rsidP="00E17A4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65" w:type="dxa"/>
            <w:vAlign w:val="center"/>
          </w:tcPr>
          <w:p w:rsidR="00E17A4A" w:rsidRDefault="00E17A4A" w:rsidP="00E17A4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</w:tr>
    </w:tbl>
    <w:p w:rsidR="00F87516" w:rsidRDefault="00F87516" w:rsidP="00A1441E">
      <w:pPr>
        <w:ind w:left="284"/>
        <w:rPr>
          <w:b/>
          <w:bCs/>
          <w:sz w:val="32"/>
          <w:szCs w:val="32"/>
        </w:rPr>
      </w:pPr>
      <w:bookmarkStart w:id="2" w:name="_Toc385449887"/>
      <w:bookmarkStart w:id="3" w:name="_Toc385789386"/>
      <w:bookmarkStart w:id="4" w:name="_Toc386060622"/>
    </w:p>
    <w:p w:rsidR="00F87516" w:rsidRDefault="00F87516" w:rsidP="00A1441E">
      <w:pPr>
        <w:ind w:left="284"/>
        <w:rPr>
          <w:b/>
          <w:bCs/>
          <w:sz w:val="32"/>
          <w:szCs w:val="32"/>
        </w:rPr>
      </w:pPr>
    </w:p>
    <w:p w:rsidR="00F87516" w:rsidRDefault="00F87516" w:rsidP="00A1441E">
      <w:pPr>
        <w:ind w:left="284"/>
        <w:rPr>
          <w:b/>
          <w:bCs/>
          <w:sz w:val="32"/>
          <w:szCs w:val="32"/>
        </w:rPr>
      </w:pPr>
    </w:p>
    <w:p w:rsidR="00F87516" w:rsidRDefault="00F87516" w:rsidP="00A1441E">
      <w:pPr>
        <w:ind w:left="284"/>
        <w:rPr>
          <w:b/>
          <w:bCs/>
          <w:sz w:val="32"/>
          <w:szCs w:val="32"/>
        </w:rPr>
      </w:pPr>
    </w:p>
    <w:p w:rsidR="00F87516" w:rsidRDefault="00F87516" w:rsidP="00A1441E">
      <w:pPr>
        <w:ind w:left="284"/>
        <w:rPr>
          <w:b/>
          <w:bCs/>
          <w:sz w:val="32"/>
          <w:szCs w:val="32"/>
        </w:rPr>
      </w:pPr>
    </w:p>
    <w:p w:rsidR="00A1441E" w:rsidRDefault="00A1441E" w:rsidP="00A1441E">
      <w:pPr>
        <w:ind w:left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УТВЕРЖДЕНО</w:t>
      </w:r>
    </w:p>
    <w:p w:rsidR="00A1441E" w:rsidRDefault="00A1441E" w:rsidP="00A1441E">
      <w:pPr>
        <w:rPr>
          <w:bCs/>
          <w:caps/>
          <w:szCs w:val="28"/>
        </w:rPr>
      </w:pPr>
      <w:r>
        <w:rPr>
          <w:b/>
          <w:bCs/>
          <w:sz w:val="20"/>
          <w:szCs w:val="20"/>
        </w:rPr>
        <w:t xml:space="preserve">      </w:t>
      </w:r>
      <w:r w:rsidR="00225018">
        <w:rPr>
          <w:bCs/>
          <w:caps/>
          <w:szCs w:val="28"/>
        </w:rPr>
        <w:t>RU.17701729.50</w:t>
      </w:r>
      <w:r>
        <w:rPr>
          <w:bCs/>
          <w:caps/>
          <w:szCs w:val="28"/>
        </w:rPr>
        <w:t>900</w:t>
      </w:r>
      <w:r w:rsidR="00225018" w:rsidRPr="00E17A4A">
        <w:rPr>
          <w:bCs/>
          <w:caps/>
          <w:szCs w:val="28"/>
        </w:rPr>
        <w:t>0</w:t>
      </w:r>
      <w:r w:rsidR="00F87516" w:rsidRPr="00F87516">
        <w:rPr>
          <w:bCs/>
          <w:caps/>
          <w:szCs w:val="28"/>
        </w:rPr>
        <w:t>-01 81 01-1-ЛУ</w:t>
      </w:r>
    </w:p>
    <w:p w:rsidR="00A1441E" w:rsidRPr="009F5343" w:rsidRDefault="00A1441E" w:rsidP="00A1441E">
      <w:pPr>
        <w:rPr>
          <w:b/>
          <w:bCs/>
          <w:sz w:val="20"/>
          <w:szCs w:val="20"/>
        </w:rPr>
      </w:pPr>
    </w:p>
    <w:p w:rsidR="00A1441E" w:rsidRPr="00152397" w:rsidRDefault="00A36D35" w:rsidP="00A1441E">
      <w:pPr>
        <w:jc w:val="center"/>
        <w:rPr>
          <w:b/>
          <w:bCs/>
          <w:caps/>
          <w:sz w:val="32"/>
          <w:szCs w:val="32"/>
        </w:rPr>
      </w:pPr>
      <w:r>
        <w:rPr>
          <w:b/>
          <w:sz w:val="32"/>
          <w:szCs w:val="32"/>
        </w:rPr>
        <w:t>Система</w:t>
      </w:r>
      <w:r w:rsidR="00A1441E" w:rsidRPr="00152397">
        <w:rPr>
          <w:b/>
          <w:sz w:val="32"/>
          <w:szCs w:val="32"/>
        </w:rPr>
        <w:t xml:space="preserve"> "</w:t>
      </w:r>
      <w:r w:rsidR="00EC1D6B" w:rsidRPr="00EC1D6B">
        <w:rPr>
          <w:b/>
          <w:sz w:val="32"/>
          <w:szCs w:val="32"/>
        </w:rPr>
        <w:t xml:space="preserve"> </w:t>
      </w:r>
      <w:r w:rsidR="00CD7084">
        <w:rPr>
          <w:b/>
          <w:sz w:val="32"/>
          <w:szCs w:val="32"/>
        </w:rPr>
        <w:t>Учета товаров</w:t>
      </w:r>
      <w:r w:rsidR="00CD7084">
        <w:rPr>
          <w:b/>
          <w:sz w:val="32"/>
          <w:szCs w:val="32"/>
          <w:lang w:val="en-US"/>
        </w:rPr>
        <w:t xml:space="preserve"> WMS</w:t>
      </w:r>
      <w:r w:rsidR="00EC1D6B" w:rsidRPr="00152397">
        <w:rPr>
          <w:b/>
          <w:sz w:val="32"/>
          <w:szCs w:val="32"/>
        </w:rPr>
        <w:t xml:space="preserve"> </w:t>
      </w:r>
      <w:r w:rsidR="00A1441E" w:rsidRPr="00152397">
        <w:rPr>
          <w:b/>
          <w:sz w:val="32"/>
          <w:szCs w:val="32"/>
        </w:rPr>
        <w:t>"</w:t>
      </w:r>
    </w:p>
    <w:p w:rsidR="00A1441E" w:rsidRDefault="00A1441E" w:rsidP="00A1441E">
      <w:pPr>
        <w:jc w:val="center"/>
        <w:rPr>
          <w:b/>
          <w:bCs/>
          <w:caps/>
          <w:szCs w:val="28"/>
        </w:rPr>
      </w:pPr>
    </w:p>
    <w:p w:rsidR="00A1441E" w:rsidRDefault="00E50193" w:rsidP="00A1441E">
      <w:pPr>
        <w:jc w:val="center"/>
        <w:rPr>
          <w:b/>
          <w:bCs/>
          <w:caps/>
          <w:sz w:val="36"/>
        </w:rPr>
      </w:pPr>
      <w:r>
        <w:rPr>
          <w:b/>
          <w:bCs/>
          <w:sz w:val="36"/>
        </w:rPr>
        <w:t>Техническое задание</w:t>
      </w:r>
    </w:p>
    <w:p w:rsidR="00A1441E" w:rsidRDefault="00A1441E" w:rsidP="00A1441E">
      <w:pPr>
        <w:jc w:val="center"/>
        <w:rPr>
          <w:b/>
          <w:bCs/>
          <w:sz w:val="36"/>
          <w:szCs w:val="36"/>
        </w:rPr>
      </w:pPr>
    </w:p>
    <w:p w:rsidR="00A1441E" w:rsidRDefault="00A1441E" w:rsidP="00A1441E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t>RU.17701729.509000</w:t>
      </w:r>
      <w:r w:rsidR="00F87516" w:rsidRPr="00F87516">
        <w:rPr>
          <w:b/>
          <w:bCs/>
          <w:caps/>
          <w:sz w:val="36"/>
        </w:rPr>
        <w:t>0-01 81 01-1</w:t>
      </w:r>
    </w:p>
    <w:p w:rsidR="00A1441E" w:rsidRDefault="00A1441E" w:rsidP="00A1441E">
      <w:pPr>
        <w:jc w:val="center"/>
        <w:rPr>
          <w:b/>
          <w:bCs/>
          <w:caps/>
          <w:sz w:val="36"/>
        </w:rPr>
      </w:pPr>
    </w:p>
    <w:p w:rsidR="00A1441E" w:rsidRDefault="00A1441E" w:rsidP="00A1441E">
      <w:pPr>
        <w:tabs>
          <w:tab w:val="center" w:pos="5102"/>
          <w:tab w:val="left" w:pos="7020"/>
        </w:tabs>
        <w:rPr>
          <w:bCs/>
          <w:caps/>
          <w:sz w:val="36"/>
        </w:rPr>
      </w:pPr>
      <w:r>
        <w:rPr>
          <w:b/>
          <w:bCs/>
          <w:sz w:val="32"/>
          <w:szCs w:val="32"/>
        </w:rPr>
        <w:tab/>
        <w:t xml:space="preserve">Листов </w:t>
      </w:r>
      <w:r w:rsidR="00FA0199">
        <w:rPr>
          <w:b/>
          <w:bCs/>
          <w:sz w:val="32"/>
          <w:szCs w:val="32"/>
        </w:rPr>
        <w:t>13</w:t>
      </w:r>
      <w:r>
        <w:rPr>
          <w:b/>
          <w:bCs/>
          <w:sz w:val="32"/>
          <w:szCs w:val="32"/>
        </w:rPr>
        <w:tab/>
      </w:r>
    </w:p>
    <w:p w:rsidR="00A1441E" w:rsidRDefault="00A1441E" w:rsidP="00A1441E">
      <w:pPr>
        <w:jc w:val="center"/>
        <w:rPr>
          <w:b/>
          <w:bCs/>
          <w:caps/>
          <w:sz w:val="36"/>
        </w:rPr>
      </w:pPr>
    </w:p>
    <w:p w:rsidR="00A1441E" w:rsidRDefault="00F87516" w:rsidP="00A1441E">
      <w:pPr>
        <w:jc w:val="center"/>
        <w:rPr>
          <w:b/>
          <w:bCs/>
          <w:caps/>
          <w:sz w:val="36"/>
        </w:rPr>
      </w:pPr>
      <w:r>
        <w:rPr>
          <w:b/>
          <w:bCs/>
          <w:noProof/>
          <w:sz w:val="3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5E980E9" wp14:editId="3A031B80">
                <wp:simplePos x="0" y="0"/>
                <wp:positionH relativeFrom="leftMargin">
                  <wp:align>right</wp:align>
                </wp:positionH>
                <wp:positionV relativeFrom="paragraph">
                  <wp:posOffset>684530</wp:posOffset>
                </wp:positionV>
                <wp:extent cx="431800" cy="5241290"/>
                <wp:effectExtent l="19050" t="19050" r="25400" b="35560"/>
                <wp:wrapNone/>
                <wp:docPr id="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/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/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/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/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/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/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/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/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/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7213" w:rsidRDefault="00817213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E980E9" id="_x0000_s1041" style="position:absolute;left:0;text-align:left;margin-left:-17.2pt;margin-top:53.9pt;width:34pt;height:412.7pt;z-index:-251655168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дубл.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17213" w:rsidRDefault="00817213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1441E" w:rsidRDefault="00A1441E" w:rsidP="00A1441E">
      <w:pPr>
        <w:jc w:val="center"/>
        <w:rPr>
          <w:b/>
          <w:bCs/>
          <w:szCs w:val="28"/>
        </w:rPr>
        <w:sectPr w:rsidR="00A1441E">
          <w:footerReference w:type="default" r:id="rId8"/>
          <w:footerReference w:type="first" r:id="rId9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EA4720" w:rsidRDefault="00F84CEC">
      <w:pPr>
        <w:pStyle w:val="1"/>
        <w:numPr>
          <w:ilvl w:val="0"/>
          <w:numId w:val="0"/>
        </w:numPr>
        <w:rPr>
          <w:caps/>
        </w:rPr>
      </w:pPr>
      <w:bookmarkStart w:id="5" w:name="_Toc419085537"/>
      <w:bookmarkStart w:id="6" w:name="_Toc419453886"/>
      <w:r>
        <w:rPr>
          <w:caps/>
        </w:rPr>
        <w:lastRenderedPageBreak/>
        <w:t>Содержание</w:t>
      </w:r>
      <w:bookmarkEnd w:id="2"/>
      <w:bookmarkEnd w:id="3"/>
      <w:bookmarkEnd w:id="4"/>
      <w:bookmarkEnd w:id="5"/>
      <w:bookmarkEnd w:id="6"/>
    </w:p>
    <w:p w:rsidR="00121ACD" w:rsidRPr="00121ACD" w:rsidRDefault="00F84CEC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r w:rsidRPr="00121ACD">
        <w:rPr>
          <w:bCs/>
          <w:sz w:val="24"/>
        </w:rPr>
        <w:fldChar w:fldCharType="begin"/>
      </w:r>
      <w:r w:rsidRPr="00121ACD">
        <w:rPr>
          <w:bCs/>
          <w:sz w:val="24"/>
        </w:rPr>
        <w:instrText xml:space="preserve"> TOC \o "1-4" \h \z </w:instrText>
      </w:r>
      <w:r w:rsidRPr="00121ACD">
        <w:rPr>
          <w:bCs/>
          <w:sz w:val="24"/>
        </w:rPr>
        <w:fldChar w:fldCharType="separate"/>
      </w:r>
      <w:hyperlink w:anchor="_Toc419453887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121ACD" w:rsidRPr="00121ACD">
          <w:rPr>
            <w:rStyle w:val="ae"/>
            <w:noProof/>
            <w:sz w:val="24"/>
          </w:rPr>
          <w:t xml:space="preserve"> Введение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2</w:t>
        </w:r>
      </w:hyperlink>
    </w:p>
    <w:p w:rsidR="00121ACD" w:rsidRPr="00121ACD" w:rsidRDefault="00030BD8">
      <w:pPr>
        <w:pStyle w:val="21"/>
        <w:rPr>
          <w:rFonts w:asciiTheme="minorHAnsi" w:eastAsiaTheme="minorEastAsia" w:hAnsiTheme="minorHAnsi" w:cstheme="minorBidi"/>
          <w:noProof/>
          <w:sz w:val="24"/>
        </w:rPr>
      </w:pPr>
      <w:hyperlink w:anchor="_Toc419453888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 w:rsidR="00121ACD" w:rsidRPr="00121ACD">
          <w:rPr>
            <w:rStyle w:val="ae"/>
            <w:bCs/>
            <w:noProof/>
            <w:sz w:val="24"/>
          </w:rPr>
          <w:t xml:space="preserve"> Наименование программы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2</w:t>
        </w:r>
      </w:hyperlink>
    </w:p>
    <w:p w:rsidR="00121ACD" w:rsidRPr="00121ACD" w:rsidRDefault="00030BD8">
      <w:pPr>
        <w:pStyle w:val="21"/>
        <w:rPr>
          <w:rFonts w:asciiTheme="minorHAnsi" w:eastAsiaTheme="minorEastAsia" w:hAnsiTheme="minorHAnsi" w:cstheme="minorBidi"/>
          <w:noProof/>
          <w:sz w:val="24"/>
        </w:rPr>
      </w:pPr>
      <w:hyperlink w:anchor="_Toc419453889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</w:t>
        </w:r>
        <w:r w:rsidR="00E50193">
          <w:rPr>
            <w:rStyle w:val="ae"/>
            <w:noProof/>
            <w:sz w:val="24"/>
          </w:rPr>
          <w:t xml:space="preserve"> Краткая характеристка области применения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2</w:t>
        </w:r>
      </w:hyperlink>
    </w:p>
    <w:p w:rsidR="00121ACD" w:rsidRPr="00121ACD" w:rsidRDefault="00030BD8" w:rsidP="00E50193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hyperlink w:anchor="_Toc419453890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E50193">
          <w:rPr>
            <w:rStyle w:val="ae"/>
            <w:noProof/>
            <w:sz w:val="24"/>
          </w:rPr>
          <w:t>Основания для разработки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3</w:t>
        </w:r>
      </w:hyperlink>
    </w:p>
    <w:p w:rsidR="00121ACD" w:rsidRPr="00121ACD" w:rsidRDefault="00030BD8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hyperlink w:anchor="_Toc419453893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E50193">
          <w:rPr>
            <w:rStyle w:val="ae"/>
            <w:noProof/>
            <w:sz w:val="24"/>
          </w:rPr>
          <w:t xml:space="preserve"> Назначения разработки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4</w:t>
        </w:r>
      </w:hyperlink>
    </w:p>
    <w:p w:rsidR="00121ACD" w:rsidRPr="00121ACD" w:rsidRDefault="00030BD8" w:rsidP="00E50193">
      <w:pPr>
        <w:pStyle w:val="21"/>
        <w:rPr>
          <w:rFonts w:asciiTheme="minorHAnsi" w:eastAsiaTheme="minorEastAsia" w:hAnsiTheme="minorHAnsi" w:cstheme="minorBidi"/>
          <w:noProof/>
          <w:sz w:val="24"/>
        </w:rPr>
      </w:pPr>
      <w:hyperlink w:anchor="_Toc419453894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E50193">
          <w:rPr>
            <w:rStyle w:val="ae"/>
            <w:noProof/>
            <w:sz w:val="24"/>
          </w:rPr>
          <w:t>Функциональное назначение</w:t>
        </w:r>
        <w:r w:rsidR="00121ACD" w:rsidRPr="00121ACD">
          <w:rPr>
            <w:noProof/>
            <w:webHidden/>
            <w:sz w:val="24"/>
          </w:rPr>
          <w:tab/>
        </w:r>
        <w:r w:rsidR="00E50193">
          <w:rPr>
            <w:noProof/>
            <w:webHidden/>
            <w:sz w:val="24"/>
          </w:rPr>
          <w:t>4</w:t>
        </w:r>
      </w:hyperlink>
    </w:p>
    <w:p w:rsidR="00121ACD" w:rsidRPr="00121ACD" w:rsidRDefault="00030BD8" w:rsidP="00E50193">
      <w:pPr>
        <w:pStyle w:val="21"/>
        <w:rPr>
          <w:rFonts w:asciiTheme="minorHAnsi" w:eastAsiaTheme="minorEastAsia" w:hAnsiTheme="minorHAnsi" w:cstheme="minorBidi"/>
          <w:noProof/>
          <w:sz w:val="24"/>
        </w:rPr>
      </w:pPr>
      <w:hyperlink w:anchor="_Toc419453896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E50193">
          <w:rPr>
            <w:rStyle w:val="ae"/>
            <w:noProof/>
            <w:sz w:val="24"/>
          </w:rPr>
          <w:t>Эксплуатационное назначение</w:t>
        </w:r>
        <w:r w:rsidR="00121ACD" w:rsidRPr="00121ACD">
          <w:rPr>
            <w:noProof/>
            <w:webHidden/>
            <w:sz w:val="24"/>
          </w:rPr>
          <w:tab/>
        </w:r>
        <w:r w:rsidR="00FA0199">
          <w:rPr>
            <w:noProof/>
            <w:webHidden/>
            <w:sz w:val="24"/>
          </w:rPr>
          <w:t>4</w:t>
        </w:r>
      </w:hyperlink>
    </w:p>
    <w:p w:rsidR="00121ACD" w:rsidRPr="00121ACD" w:rsidRDefault="00030BD8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hyperlink w:anchor="_Toc419453906" w:history="1"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E50193">
          <w:rPr>
            <w:rStyle w:val="ae"/>
            <w:noProof/>
            <w:sz w:val="24"/>
          </w:rPr>
          <w:t>Требования к программе</w:t>
        </w:r>
        <w:r w:rsidR="00121ACD" w:rsidRPr="00121ACD">
          <w:rPr>
            <w:noProof/>
            <w:webHidden/>
            <w:sz w:val="24"/>
          </w:rPr>
          <w:tab/>
        </w:r>
        <w:r w:rsidR="00FA0199">
          <w:rPr>
            <w:noProof/>
            <w:webHidden/>
            <w:sz w:val="24"/>
          </w:rPr>
          <w:t>5</w:t>
        </w:r>
      </w:hyperlink>
    </w:p>
    <w:p w:rsidR="00FA0199" w:rsidRDefault="00E50193" w:rsidP="00FA0199">
      <w:pPr>
        <w:pStyle w:val="11"/>
        <w:rPr>
          <w:noProof/>
          <w:sz w:val="24"/>
        </w:rPr>
      </w:pPr>
      <w:r>
        <w:t xml:space="preserve">   </w:t>
      </w:r>
      <w:hyperlink w:anchor="_Toc419453907" w:history="1">
        <w:r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 xml:space="preserve">4.1 </w:t>
        </w:r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>
          <w:rPr>
            <w:rStyle w:val="ae"/>
            <w:noProof/>
            <w:sz w:val="24"/>
          </w:rPr>
          <w:t xml:space="preserve"> Требо</w:t>
        </w:r>
        <w:r w:rsidR="00FA0199">
          <w:rPr>
            <w:rStyle w:val="ae"/>
            <w:noProof/>
            <w:sz w:val="24"/>
          </w:rPr>
          <w:t>вания к функциональным характеристикам</w:t>
        </w:r>
        <w:r w:rsidR="00121ACD" w:rsidRPr="00121ACD">
          <w:rPr>
            <w:noProof/>
            <w:webHidden/>
            <w:sz w:val="24"/>
          </w:rPr>
          <w:tab/>
        </w:r>
        <w:r w:rsidR="00121ACD" w:rsidRPr="00121ACD">
          <w:rPr>
            <w:noProof/>
            <w:webHidden/>
            <w:sz w:val="24"/>
          </w:rPr>
          <w:fldChar w:fldCharType="begin"/>
        </w:r>
        <w:r w:rsidR="00121ACD" w:rsidRPr="00121ACD">
          <w:rPr>
            <w:noProof/>
            <w:webHidden/>
            <w:sz w:val="24"/>
          </w:rPr>
          <w:instrText xml:space="preserve"> PAGEREF _Toc419453907 \h </w:instrText>
        </w:r>
        <w:r w:rsidR="00121ACD" w:rsidRPr="00121ACD">
          <w:rPr>
            <w:noProof/>
            <w:webHidden/>
            <w:sz w:val="24"/>
          </w:rPr>
        </w:r>
        <w:r w:rsidR="00121ACD" w:rsidRPr="00121ACD">
          <w:rPr>
            <w:noProof/>
            <w:webHidden/>
            <w:sz w:val="24"/>
          </w:rPr>
          <w:fldChar w:fldCharType="separate"/>
        </w:r>
        <w:r w:rsidR="00B10AB1">
          <w:rPr>
            <w:noProof/>
            <w:webHidden/>
            <w:sz w:val="24"/>
          </w:rPr>
          <w:t>5</w:t>
        </w:r>
        <w:r w:rsidR="00121ACD" w:rsidRPr="00121ACD">
          <w:rPr>
            <w:noProof/>
            <w:webHidden/>
            <w:sz w:val="24"/>
          </w:rPr>
          <w:fldChar w:fldCharType="end"/>
        </w:r>
      </w:hyperlink>
    </w:p>
    <w:p w:rsidR="00FA0199" w:rsidRDefault="00FA0199" w:rsidP="00FA0199">
      <w:pPr>
        <w:rPr>
          <w:noProof/>
          <w:sz w:val="24"/>
        </w:rPr>
      </w:pPr>
      <w:r>
        <w:t xml:space="preserve">           </w:t>
      </w:r>
      <w:hyperlink w:anchor="_Toc419453907" w:history="1">
        <w:r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>
          <w:rPr>
            <w:rStyle w:val="ae"/>
            <w:noProof/>
            <w:sz w:val="24"/>
          </w:rPr>
          <w:t xml:space="preserve"> Требования к составу выполняемых функций…………………................................... </w:t>
        </w:r>
        <w:r w:rsidRPr="00121ACD">
          <w:rPr>
            <w:noProof/>
            <w:webHidden/>
            <w:sz w:val="24"/>
          </w:rPr>
          <w:fldChar w:fldCharType="begin"/>
        </w:r>
        <w:r w:rsidRPr="00121ACD">
          <w:rPr>
            <w:noProof/>
            <w:webHidden/>
            <w:sz w:val="24"/>
          </w:rPr>
          <w:instrText xml:space="preserve"> PAGEREF _Toc419453907 \h </w:instrText>
        </w:r>
        <w:r w:rsidRPr="00121ACD">
          <w:rPr>
            <w:noProof/>
            <w:webHidden/>
            <w:sz w:val="24"/>
          </w:rPr>
        </w:r>
        <w:r w:rsidRPr="00121ACD">
          <w:rPr>
            <w:noProof/>
            <w:webHidden/>
            <w:sz w:val="24"/>
          </w:rPr>
          <w:fldChar w:fldCharType="separate"/>
        </w:r>
        <w:r>
          <w:rPr>
            <w:noProof/>
            <w:webHidden/>
            <w:sz w:val="24"/>
          </w:rPr>
          <w:t>5</w:t>
        </w:r>
        <w:r w:rsidRPr="00121ACD">
          <w:rPr>
            <w:noProof/>
            <w:webHidden/>
            <w:sz w:val="24"/>
          </w:rPr>
          <w:fldChar w:fldCharType="end"/>
        </w:r>
      </w:hyperlink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4.1.2 Требования к организации входных и выходных данных…………………………… 5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4.1.3 Требования к временным характеристикам…………………………………………... 5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4.2 Требования к надежности………………………….………………………………………….. 5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4.2.1 Требования к обеспечению устойчивого функционирования……………………….. 6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4.2.2 Время восстановления после отказа…………………………..……………………….. 6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4.2.3 Отказы из-за некорректных действий оператора……………………………………... 6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4.3 Условия эксплуатации…..………………………….………………………………………….. 7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4.3.1 Климатический условия эксплуатации……………………….……………………….. 7</w:t>
      </w:r>
    </w:p>
    <w:p w:rsidR="00FA0199" w:rsidRP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4.3.2 Требования к обслуживанию………………………………….……………………….. 7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        4.3.3 Требования к численности и квалификации персонала…….……………….……….. 7</w:t>
      </w:r>
    </w:p>
    <w:p w:rsidR="00FA0199" w:rsidRDefault="00FA0199" w:rsidP="00FA0199">
      <w:pPr>
        <w:rPr>
          <w:noProof/>
          <w:sz w:val="24"/>
        </w:rPr>
      </w:pPr>
      <w:r>
        <w:rPr>
          <w:noProof/>
          <w:sz w:val="24"/>
        </w:rPr>
        <w:t xml:space="preserve">     4.</w:t>
      </w:r>
      <w:r w:rsidR="00DB6EB7">
        <w:rPr>
          <w:noProof/>
          <w:sz w:val="24"/>
        </w:rPr>
        <w:t>4</w:t>
      </w:r>
      <w:r>
        <w:rPr>
          <w:noProof/>
          <w:sz w:val="24"/>
        </w:rPr>
        <w:t xml:space="preserve"> Требование к техническим средствам…...………….………………………………………… 7</w:t>
      </w:r>
    </w:p>
    <w:p w:rsidR="00DB6EB7" w:rsidRPr="00FA0199" w:rsidRDefault="00DB6EB7" w:rsidP="00DB6EB7">
      <w:pPr>
        <w:rPr>
          <w:noProof/>
          <w:sz w:val="24"/>
        </w:rPr>
      </w:pPr>
      <w:r>
        <w:rPr>
          <w:noProof/>
          <w:sz w:val="24"/>
        </w:rPr>
        <w:t xml:space="preserve">     4.5 Требование к программной и информационной совместимости…………………………… 8</w:t>
      </w:r>
    </w:p>
    <w:p w:rsidR="00DB6EB7" w:rsidRDefault="00DB6EB7" w:rsidP="00DB6EB7">
      <w:pPr>
        <w:rPr>
          <w:noProof/>
          <w:sz w:val="24"/>
        </w:rPr>
      </w:pPr>
      <w:r>
        <w:rPr>
          <w:noProof/>
          <w:sz w:val="24"/>
        </w:rPr>
        <w:t xml:space="preserve">     4.6 Требование к маркировки и упаковке…...………….………………………………………… 8</w:t>
      </w:r>
    </w:p>
    <w:p w:rsidR="00DB6EB7" w:rsidRPr="00FA0199" w:rsidRDefault="00DB6EB7" w:rsidP="00DB6EB7">
      <w:pPr>
        <w:rPr>
          <w:noProof/>
          <w:sz w:val="24"/>
        </w:rPr>
      </w:pPr>
      <w:r>
        <w:rPr>
          <w:noProof/>
          <w:sz w:val="24"/>
        </w:rPr>
        <w:t xml:space="preserve">     4.7 Требование к транспортированию и хранению.….…………………………………………... 8</w:t>
      </w:r>
    </w:p>
    <w:p w:rsidR="00DB6EB7" w:rsidRPr="00FA0199" w:rsidRDefault="00DB6EB7" w:rsidP="00FA0199">
      <w:pPr>
        <w:rPr>
          <w:noProof/>
          <w:sz w:val="24"/>
        </w:rPr>
      </w:pPr>
      <w:r>
        <w:rPr>
          <w:noProof/>
          <w:sz w:val="24"/>
        </w:rPr>
        <w:t xml:space="preserve">     4.8 Специальные требования…...………….………………………………………………….…… 8</w:t>
      </w:r>
    </w:p>
    <w:p w:rsidR="00121ACD" w:rsidRPr="00121ACD" w:rsidRDefault="00030BD8">
      <w:pPr>
        <w:pStyle w:val="11"/>
        <w:rPr>
          <w:rFonts w:asciiTheme="minorHAnsi" w:eastAsiaTheme="minorEastAsia" w:hAnsiTheme="minorHAnsi" w:cstheme="minorBidi"/>
          <w:noProof/>
          <w:sz w:val="24"/>
        </w:rPr>
      </w:pPr>
      <w:hyperlink w:anchor="_Toc419453908" w:history="1">
        <w:r w:rsidR="00DB6EB7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DB6EB7">
          <w:rPr>
            <w:rStyle w:val="ae"/>
            <w:noProof/>
            <w:sz w:val="24"/>
          </w:rPr>
          <w:t>Требования к программной документации</w:t>
        </w:r>
        <w:r w:rsidR="00121ACD" w:rsidRPr="00121ACD">
          <w:rPr>
            <w:noProof/>
            <w:webHidden/>
            <w:sz w:val="24"/>
          </w:rPr>
          <w:tab/>
        </w:r>
        <w:r w:rsidR="00DB6EB7">
          <w:rPr>
            <w:noProof/>
            <w:webHidden/>
            <w:sz w:val="24"/>
          </w:rPr>
          <w:t xml:space="preserve"> 9</w:t>
        </w:r>
      </w:hyperlink>
    </w:p>
    <w:p w:rsidR="00121ACD" w:rsidRPr="00121ACD" w:rsidRDefault="00030BD8" w:rsidP="00DB6EB7">
      <w:pPr>
        <w:pStyle w:val="21"/>
        <w:ind w:left="0"/>
        <w:rPr>
          <w:rFonts w:asciiTheme="minorHAnsi" w:eastAsiaTheme="minorEastAsia" w:hAnsiTheme="minorHAnsi" w:cstheme="minorBidi"/>
          <w:noProof/>
          <w:sz w:val="24"/>
        </w:rPr>
      </w:pPr>
      <w:hyperlink w:anchor="_Toc419453909" w:history="1">
        <w:r w:rsidR="00DB6EB7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121ACD" w:rsidRPr="00121ACD">
          <w:rPr>
            <w:rStyle w:val="ae"/>
            <w:noProof/>
            <w:sz w:val="24"/>
          </w:rPr>
          <w:t xml:space="preserve"> </w:t>
        </w:r>
        <w:r w:rsidR="00DB6EB7">
          <w:rPr>
            <w:rStyle w:val="ae"/>
            <w:noProof/>
            <w:sz w:val="24"/>
          </w:rPr>
          <w:t>Технико-экономические показатели</w:t>
        </w:r>
        <w:r w:rsidR="00121ACD" w:rsidRPr="00121ACD">
          <w:rPr>
            <w:noProof/>
            <w:webHidden/>
            <w:sz w:val="24"/>
          </w:rPr>
          <w:tab/>
        </w:r>
        <w:r w:rsidR="00DB6EB7">
          <w:rPr>
            <w:noProof/>
            <w:webHidden/>
            <w:sz w:val="24"/>
          </w:rPr>
          <w:t>10</w:t>
        </w:r>
      </w:hyperlink>
    </w:p>
    <w:p w:rsidR="00121ACD" w:rsidRPr="00121ACD" w:rsidRDefault="00030BD8" w:rsidP="00DB6EB7">
      <w:pPr>
        <w:pStyle w:val="31"/>
        <w:ind w:left="0"/>
        <w:rPr>
          <w:rFonts w:asciiTheme="minorHAnsi" w:eastAsiaTheme="minorEastAsia" w:hAnsiTheme="minorHAnsi" w:cstheme="minorBidi"/>
          <w:noProof/>
          <w:sz w:val="24"/>
        </w:rPr>
      </w:pPr>
      <w:hyperlink w:anchor="_Toc419453910" w:history="1">
        <w:r w:rsidR="00DB6EB7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 xml:space="preserve">7. </w:t>
        </w:r>
        <w:r w:rsidR="00DB6EB7">
          <w:rPr>
            <w:rStyle w:val="ae"/>
            <w:noProof/>
            <w:sz w:val="24"/>
          </w:rPr>
          <w:t>Стадии и этапы разработки</w:t>
        </w:r>
        <w:r w:rsidR="00121ACD" w:rsidRPr="00121ACD">
          <w:rPr>
            <w:noProof/>
            <w:webHidden/>
            <w:sz w:val="24"/>
          </w:rPr>
          <w:tab/>
        </w:r>
        <w:r w:rsidR="00DB6EB7">
          <w:rPr>
            <w:noProof/>
            <w:webHidden/>
            <w:sz w:val="24"/>
          </w:rPr>
          <w:t>11</w:t>
        </w:r>
      </w:hyperlink>
    </w:p>
    <w:p w:rsidR="00121ACD" w:rsidRPr="00121ACD" w:rsidRDefault="00030BD8" w:rsidP="00DB6EB7">
      <w:pPr>
        <w:pStyle w:val="31"/>
        <w:ind w:left="0"/>
        <w:rPr>
          <w:rFonts w:asciiTheme="minorHAnsi" w:eastAsiaTheme="minorEastAsia" w:hAnsiTheme="minorHAnsi" w:cstheme="minorBidi"/>
          <w:noProof/>
          <w:sz w:val="24"/>
        </w:rPr>
      </w:pPr>
      <w:hyperlink w:anchor="_Toc419453911" w:history="1">
        <w:r w:rsidR="00DB6EB7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</w:t>
        </w:r>
        <w:r w:rsidR="00121ACD" w:rsidRPr="00121ACD">
          <w:rPr>
            <w:rStyle w:val="ae"/>
            <w:noProof/>
            <w:sz w:val="24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DB6EB7">
          <w:rPr>
            <w:rStyle w:val="ae"/>
            <w:noProof/>
            <w:sz w:val="24"/>
          </w:rPr>
          <w:t xml:space="preserve"> Порядок контроля и приёмки</w:t>
        </w:r>
        <w:r w:rsidR="00121ACD" w:rsidRPr="00121ACD">
          <w:rPr>
            <w:noProof/>
            <w:webHidden/>
            <w:sz w:val="24"/>
          </w:rPr>
          <w:tab/>
        </w:r>
        <w:r w:rsidR="00121ACD" w:rsidRPr="00121ACD">
          <w:rPr>
            <w:noProof/>
            <w:webHidden/>
            <w:sz w:val="24"/>
          </w:rPr>
          <w:fldChar w:fldCharType="begin"/>
        </w:r>
        <w:r w:rsidR="00121ACD" w:rsidRPr="00121ACD">
          <w:rPr>
            <w:noProof/>
            <w:webHidden/>
            <w:sz w:val="24"/>
          </w:rPr>
          <w:instrText xml:space="preserve"> PAGEREF _Toc419453911 \h </w:instrText>
        </w:r>
        <w:r w:rsidR="00121ACD" w:rsidRPr="00121ACD">
          <w:rPr>
            <w:noProof/>
            <w:webHidden/>
            <w:sz w:val="24"/>
          </w:rPr>
        </w:r>
        <w:r w:rsidR="00121ACD" w:rsidRPr="00121ACD">
          <w:rPr>
            <w:noProof/>
            <w:webHidden/>
            <w:sz w:val="24"/>
          </w:rPr>
          <w:fldChar w:fldCharType="separate"/>
        </w:r>
        <w:r w:rsidR="00B10AB1">
          <w:rPr>
            <w:noProof/>
            <w:webHidden/>
            <w:sz w:val="24"/>
          </w:rPr>
          <w:t>1</w:t>
        </w:r>
        <w:r w:rsidR="00DB6EB7">
          <w:rPr>
            <w:noProof/>
            <w:webHidden/>
            <w:sz w:val="24"/>
          </w:rPr>
          <w:t>2</w:t>
        </w:r>
        <w:r w:rsidR="00121ACD" w:rsidRPr="00121ACD">
          <w:rPr>
            <w:noProof/>
            <w:webHidden/>
            <w:sz w:val="24"/>
          </w:rPr>
          <w:fldChar w:fldCharType="end"/>
        </w:r>
      </w:hyperlink>
    </w:p>
    <w:p w:rsidR="00121ACD" w:rsidRPr="00121ACD" w:rsidRDefault="00030BD8" w:rsidP="00DB6EB7">
      <w:pPr>
        <w:pStyle w:val="31"/>
        <w:ind w:left="0"/>
        <w:rPr>
          <w:rFonts w:asciiTheme="minorHAnsi" w:eastAsiaTheme="minorEastAsia" w:hAnsiTheme="minorHAnsi" w:cstheme="minorBidi"/>
          <w:noProof/>
          <w:sz w:val="24"/>
        </w:rPr>
      </w:pPr>
      <w:hyperlink w:anchor="_Toc419453912" w:history="1">
        <w:r w:rsidR="00DB6EB7">
          <w:rPr>
            <w:rStyle w:val="ae"/>
            <w:noProof/>
            <w:sz w:val="24"/>
          </w:rPr>
          <w:t>Список использованных нормативных документов</w:t>
        </w:r>
        <w:r w:rsidR="00121ACD" w:rsidRPr="00121ACD">
          <w:rPr>
            <w:noProof/>
            <w:webHidden/>
            <w:sz w:val="24"/>
          </w:rPr>
          <w:tab/>
        </w:r>
        <w:r w:rsidR="00DB6EB7">
          <w:rPr>
            <w:noProof/>
            <w:webHidden/>
            <w:sz w:val="24"/>
          </w:rPr>
          <w:t>13</w:t>
        </w:r>
      </w:hyperlink>
    </w:p>
    <w:p w:rsidR="00CD331E" w:rsidRPr="00121ACD" w:rsidRDefault="00F84CEC">
      <w:pPr>
        <w:pStyle w:val="41"/>
        <w:rPr>
          <w:bCs/>
          <w:sz w:val="24"/>
        </w:rPr>
      </w:pPr>
      <w:r w:rsidRPr="00121ACD">
        <w:rPr>
          <w:bCs/>
          <w:sz w:val="24"/>
        </w:rPr>
        <w:fldChar w:fldCharType="end"/>
      </w:r>
    </w:p>
    <w:p w:rsidR="00CD331E" w:rsidRPr="00121ACD" w:rsidRDefault="00CD331E" w:rsidP="00CD331E">
      <w:pPr>
        <w:rPr>
          <w:sz w:val="24"/>
        </w:rPr>
      </w:pPr>
      <w:r w:rsidRPr="00121ACD">
        <w:rPr>
          <w:sz w:val="24"/>
        </w:rPr>
        <w:br w:type="page"/>
      </w:r>
    </w:p>
    <w:p w:rsidR="000A0A6F" w:rsidRDefault="000A0A6F" w:rsidP="00AE5796">
      <w:pPr>
        <w:pStyle w:val="1"/>
        <w:numPr>
          <w:ilvl w:val="0"/>
          <w:numId w:val="4"/>
        </w:numPr>
      </w:pPr>
      <w:bookmarkStart w:id="7" w:name="_Toc419453887"/>
      <w:r>
        <w:lastRenderedPageBreak/>
        <w:t>В</w:t>
      </w:r>
      <w:r w:rsidR="001A7923">
        <w:t>в</w:t>
      </w:r>
      <w:r>
        <w:t>едение</w:t>
      </w:r>
      <w:bookmarkEnd w:id="7"/>
    </w:p>
    <w:p w:rsidR="000A0A6F" w:rsidRPr="00947D69" w:rsidRDefault="000A0A6F" w:rsidP="000A0A6F">
      <w:pPr>
        <w:rPr>
          <w:lang w:val="en-US"/>
        </w:rPr>
      </w:pPr>
    </w:p>
    <w:p w:rsidR="00E17A4A" w:rsidRPr="00E17A4A" w:rsidRDefault="00E17A4A" w:rsidP="00AE5796">
      <w:pPr>
        <w:pStyle w:val="af3"/>
        <w:numPr>
          <w:ilvl w:val="1"/>
          <w:numId w:val="2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17A4A">
        <w:rPr>
          <w:b/>
          <w:bCs/>
          <w:sz w:val="32"/>
          <w:szCs w:val="32"/>
        </w:rPr>
        <w:t>Наименование программы</w:t>
      </w:r>
      <w:r w:rsidRPr="00E17A4A">
        <w:rPr>
          <w:sz w:val="32"/>
          <w:szCs w:val="32"/>
        </w:rPr>
        <w:br/>
      </w:r>
    </w:p>
    <w:p w:rsidR="00E17A4A" w:rsidRPr="00FF4F63" w:rsidRDefault="007009D7" w:rsidP="00E17A4A">
      <w:pPr>
        <w:pStyle w:val="af3"/>
        <w:spacing w:before="100" w:beforeAutospacing="1" w:after="100" w:afterAutospacing="1"/>
        <w:ind w:left="480"/>
        <w:jc w:val="left"/>
        <w:rPr>
          <w:b/>
          <w:sz w:val="26"/>
          <w:szCs w:val="26"/>
        </w:rPr>
      </w:pPr>
      <w:r w:rsidRPr="00FF4F63">
        <w:rPr>
          <w:sz w:val="26"/>
          <w:szCs w:val="26"/>
        </w:rPr>
        <w:t>Наименование программного обеспечения</w:t>
      </w:r>
      <w:r w:rsidR="00FF4F63" w:rsidRPr="00FF4F63">
        <w:rPr>
          <w:sz w:val="26"/>
          <w:szCs w:val="26"/>
        </w:rPr>
        <w:t xml:space="preserve">: </w:t>
      </w:r>
      <w:r w:rsidRPr="00FF4F63">
        <w:rPr>
          <w:rStyle w:val="af8"/>
          <w:b w:val="0"/>
          <w:sz w:val="26"/>
          <w:szCs w:val="26"/>
        </w:rPr>
        <w:t>«</w:t>
      </w:r>
      <w:r w:rsidR="00CD7084">
        <w:rPr>
          <w:rStyle w:val="af8"/>
          <w:b w:val="0"/>
          <w:sz w:val="26"/>
          <w:szCs w:val="26"/>
        </w:rPr>
        <w:t>Веб-система учета товаров</w:t>
      </w:r>
      <w:r w:rsidRPr="00FF4F63">
        <w:rPr>
          <w:rStyle w:val="af8"/>
          <w:b w:val="0"/>
          <w:sz w:val="26"/>
          <w:szCs w:val="26"/>
        </w:rPr>
        <w:t>»</w:t>
      </w:r>
    </w:p>
    <w:p w:rsidR="00E17A4A" w:rsidRPr="00E17A4A" w:rsidRDefault="00E17A4A" w:rsidP="00AE5796">
      <w:pPr>
        <w:pStyle w:val="af3"/>
        <w:numPr>
          <w:ilvl w:val="1"/>
          <w:numId w:val="2"/>
        </w:numPr>
        <w:spacing w:before="100" w:beforeAutospacing="1" w:after="100" w:afterAutospacing="1"/>
        <w:jc w:val="left"/>
        <w:rPr>
          <w:sz w:val="32"/>
          <w:szCs w:val="32"/>
        </w:rPr>
      </w:pPr>
      <w:r w:rsidRPr="00E17A4A">
        <w:rPr>
          <w:b/>
          <w:bCs/>
          <w:sz w:val="32"/>
          <w:szCs w:val="32"/>
        </w:rPr>
        <w:t>Краткая характеристика области применения</w:t>
      </w:r>
    </w:p>
    <w:p w:rsidR="00E17A4A" w:rsidRDefault="00E17A4A" w:rsidP="00E17A4A">
      <w:pPr>
        <w:pStyle w:val="af3"/>
        <w:spacing w:before="100" w:beforeAutospacing="1" w:after="100" w:afterAutospacing="1"/>
        <w:ind w:left="480"/>
        <w:jc w:val="left"/>
        <w:rPr>
          <w:sz w:val="26"/>
          <w:szCs w:val="26"/>
        </w:rPr>
      </w:pPr>
    </w:p>
    <w:p w:rsidR="00E17A4A" w:rsidRPr="00E17A4A" w:rsidRDefault="00E17A4A" w:rsidP="00E17A4A">
      <w:pPr>
        <w:pStyle w:val="af3"/>
        <w:spacing w:before="100" w:beforeAutospacing="1" w:after="100" w:afterAutospacing="1"/>
        <w:ind w:left="480"/>
        <w:jc w:val="left"/>
        <w:rPr>
          <w:b/>
          <w:bCs/>
          <w:sz w:val="32"/>
          <w:szCs w:val="32"/>
        </w:rPr>
      </w:pPr>
      <w:r w:rsidRPr="00E17A4A">
        <w:rPr>
          <w:sz w:val="26"/>
          <w:szCs w:val="26"/>
        </w:rPr>
        <w:t>Программн</w:t>
      </w:r>
      <w:r w:rsidR="00FF4F63">
        <w:rPr>
          <w:sz w:val="26"/>
          <w:szCs w:val="26"/>
        </w:rPr>
        <w:t>ое обеспечение "</w:t>
      </w:r>
      <w:r w:rsidR="00CD7084">
        <w:rPr>
          <w:rStyle w:val="af8"/>
          <w:b w:val="0"/>
          <w:sz w:val="26"/>
          <w:szCs w:val="26"/>
        </w:rPr>
        <w:t>Веб-система учета товаров</w:t>
      </w:r>
      <w:r w:rsidRPr="00E17A4A">
        <w:rPr>
          <w:sz w:val="26"/>
          <w:szCs w:val="26"/>
        </w:rPr>
        <w:t xml:space="preserve">" предназначено </w:t>
      </w:r>
      <w:r w:rsidR="00CD7084">
        <w:rPr>
          <w:sz w:val="26"/>
          <w:szCs w:val="26"/>
        </w:rPr>
        <w:t>для выполнения складских операций и введению учета.</w:t>
      </w:r>
    </w:p>
    <w:p w:rsidR="000A0A6F" w:rsidRPr="00E17A4A" w:rsidRDefault="000A0A6F" w:rsidP="00225018">
      <w:pPr>
        <w:ind w:firstLine="568"/>
      </w:pPr>
      <w:r w:rsidRPr="00E17A4A">
        <w:br w:type="page"/>
      </w:r>
    </w:p>
    <w:p w:rsidR="00E17A4A" w:rsidRDefault="00E17A4A" w:rsidP="00AE5796">
      <w:pPr>
        <w:pStyle w:val="1"/>
        <w:numPr>
          <w:ilvl w:val="0"/>
          <w:numId w:val="4"/>
        </w:numPr>
      </w:pPr>
      <w:r w:rsidRPr="00E17A4A">
        <w:lastRenderedPageBreak/>
        <w:t>Основания для разработки</w:t>
      </w:r>
    </w:p>
    <w:p w:rsidR="00E17A4A" w:rsidRDefault="00E17A4A" w:rsidP="00FF4F63">
      <w:pPr>
        <w:spacing w:before="100" w:beforeAutospacing="1" w:after="100" w:afterAutospacing="1"/>
        <w:jc w:val="left"/>
        <w:rPr>
          <w:sz w:val="26"/>
          <w:szCs w:val="26"/>
        </w:rPr>
      </w:pPr>
      <w:r w:rsidRPr="00E17A4A">
        <w:rPr>
          <w:sz w:val="26"/>
          <w:szCs w:val="26"/>
        </w:rPr>
        <w:t xml:space="preserve">Основанием для разработки является </w:t>
      </w:r>
      <w:r w:rsidR="00FF4F63">
        <w:rPr>
          <w:sz w:val="26"/>
          <w:szCs w:val="26"/>
        </w:rPr>
        <w:t xml:space="preserve">производственная практика по дисциплине </w:t>
      </w:r>
      <w:r w:rsidR="00FF4F63" w:rsidRPr="00FF4F63">
        <w:rPr>
          <w:sz w:val="26"/>
          <w:szCs w:val="26"/>
        </w:rPr>
        <w:t>“</w:t>
      </w:r>
      <w:r w:rsidR="00FF4F63">
        <w:rPr>
          <w:sz w:val="26"/>
          <w:szCs w:val="26"/>
        </w:rPr>
        <w:t>Осуществление интеграции программных модулей</w:t>
      </w:r>
      <w:r w:rsidR="00FF4F63" w:rsidRPr="00FF4F63">
        <w:rPr>
          <w:sz w:val="26"/>
          <w:szCs w:val="26"/>
        </w:rPr>
        <w:t>”</w:t>
      </w:r>
    </w:p>
    <w:p w:rsidR="00FF4F63" w:rsidRPr="00FF4F63" w:rsidRDefault="00FF4F63" w:rsidP="00FF4F63">
      <w:pPr>
        <w:spacing w:before="100" w:beforeAutospacing="1" w:after="100" w:afterAutospacing="1"/>
        <w:jc w:val="left"/>
        <w:rPr>
          <w:sz w:val="26"/>
          <w:szCs w:val="26"/>
        </w:rPr>
      </w:pPr>
      <w:r w:rsidRPr="00FF4F63">
        <w:rPr>
          <w:sz w:val="26"/>
          <w:szCs w:val="26"/>
        </w:rPr>
        <w:t>Разработка выполняется с целью освоения взаимодействия клиент-серверных приложений.</w:t>
      </w:r>
    </w:p>
    <w:p w:rsidR="000A0A6F" w:rsidRDefault="000A0A6F" w:rsidP="005D02FE">
      <w:pPr>
        <w:ind w:firstLine="567"/>
      </w:pPr>
      <w:r>
        <w:br w:type="page"/>
      </w:r>
    </w:p>
    <w:p w:rsidR="00947D69" w:rsidRDefault="00E17A4A" w:rsidP="00AE5796">
      <w:pPr>
        <w:pStyle w:val="1"/>
        <w:numPr>
          <w:ilvl w:val="0"/>
          <w:numId w:val="4"/>
        </w:numPr>
      </w:pPr>
      <w:r w:rsidRPr="00E17A4A">
        <w:lastRenderedPageBreak/>
        <w:t>Назначение разработки</w:t>
      </w:r>
    </w:p>
    <w:p w:rsidR="00947D69" w:rsidRDefault="00E17A4A" w:rsidP="00E17A4A">
      <w:pPr>
        <w:spacing w:before="100" w:beforeAutospacing="1" w:after="100" w:afterAutospacing="1"/>
        <w:jc w:val="left"/>
        <w:rPr>
          <w:sz w:val="32"/>
          <w:szCs w:val="32"/>
        </w:rPr>
      </w:pPr>
      <w:r w:rsidRPr="00E17A4A">
        <w:rPr>
          <w:sz w:val="26"/>
          <w:szCs w:val="26"/>
        </w:rPr>
        <w:t>Программное обеспечение предназначено для индивидуального использования одним пользователем на персональном устройстве.</w:t>
      </w:r>
    </w:p>
    <w:p w:rsidR="00947D69" w:rsidRDefault="00E17A4A" w:rsidP="00E17A4A">
      <w:pPr>
        <w:spacing w:before="100" w:beforeAutospacing="1" w:after="100" w:afterAutospacing="1"/>
        <w:jc w:val="left"/>
        <w:rPr>
          <w:sz w:val="32"/>
          <w:szCs w:val="32"/>
        </w:rPr>
      </w:pPr>
      <w:r w:rsidRPr="00947D69">
        <w:rPr>
          <w:b/>
          <w:bCs/>
          <w:sz w:val="32"/>
          <w:szCs w:val="32"/>
        </w:rPr>
        <w:t>3.1 Функциональное назначение</w:t>
      </w:r>
    </w:p>
    <w:p w:rsidR="00E17A4A" w:rsidRPr="00E17A4A" w:rsidRDefault="00FF4F63" w:rsidP="00E17A4A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Система должна обеспечивать</w:t>
      </w:r>
      <w:r w:rsidR="00E17A4A" w:rsidRPr="00E17A4A">
        <w:rPr>
          <w:sz w:val="26"/>
          <w:szCs w:val="26"/>
        </w:rPr>
        <w:t>:</w:t>
      </w:r>
    </w:p>
    <w:p w:rsidR="00E17A4A" w:rsidRPr="00CD7084" w:rsidRDefault="00947D69" w:rsidP="00947D69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947D69">
        <w:rPr>
          <w:sz w:val="26"/>
          <w:szCs w:val="26"/>
        </w:rPr>
        <w:t xml:space="preserve">- </w:t>
      </w:r>
      <w:r w:rsidR="00CD7084">
        <w:rPr>
          <w:sz w:val="26"/>
          <w:szCs w:val="26"/>
        </w:rPr>
        <w:t>Учет товара</w:t>
      </w:r>
      <w:r w:rsidR="00CD7084" w:rsidRPr="00CD7084">
        <w:rPr>
          <w:sz w:val="26"/>
          <w:szCs w:val="26"/>
        </w:rPr>
        <w:t>;</w:t>
      </w:r>
    </w:p>
    <w:p w:rsidR="00FF4F63" w:rsidRPr="00CD7084" w:rsidRDefault="00CD7084" w:rsidP="00947D69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>- Резервирование</w:t>
      </w:r>
      <w:r w:rsidR="00FF4F63" w:rsidRPr="00CD7084">
        <w:rPr>
          <w:sz w:val="26"/>
          <w:szCs w:val="26"/>
        </w:rPr>
        <w:t>;</w:t>
      </w:r>
    </w:p>
    <w:p w:rsidR="00FF4F63" w:rsidRPr="00CD7084" w:rsidRDefault="00FF4F63" w:rsidP="00947D69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>-</w:t>
      </w:r>
      <w:r w:rsidR="00CD7084">
        <w:rPr>
          <w:sz w:val="26"/>
          <w:szCs w:val="26"/>
        </w:rPr>
        <w:t>Приемка товара;</w:t>
      </w:r>
    </w:p>
    <w:p w:rsidR="00947D69" w:rsidRPr="00CD7084" w:rsidRDefault="00FF4F63" w:rsidP="00947D69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CD7084">
        <w:rPr>
          <w:sz w:val="26"/>
          <w:szCs w:val="26"/>
        </w:rPr>
        <w:t>Контроль срока годности и отчеты по складу;</w:t>
      </w:r>
    </w:p>
    <w:p w:rsidR="00947D69" w:rsidRDefault="00E17A4A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 w:rsidRPr="00947D69">
        <w:rPr>
          <w:b/>
          <w:bCs/>
          <w:sz w:val="32"/>
          <w:szCs w:val="32"/>
        </w:rPr>
        <w:t>3.2 Эксплуатационное назначение</w:t>
      </w:r>
    </w:p>
    <w:p w:rsidR="00E17A4A" w:rsidRPr="00E17A4A" w:rsidRDefault="00E17A4A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 w:rsidRPr="00E17A4A">
        <w:rPr>
          <w:sz w:val="26"/>
          <w:szCs w:val="26"/>
        </w:rPr>
        <w:t xml:space="preserve">Программное </w:t>
      </w:r>
      <w:r w:rsidR="00FF4F63" w:rsidRPr="00FF4F63">
        <w:rPr>
          <w:sz w:val="26"/>
          <w:szCs w:val="26"/>
        </w:rPr>
        <w:t>обеспечение предназначено для использования на персональных компьютерах в учебных и демонстрационных целях.</w:t>
      </w:r>
    </w:p>
    <w:p w:rsidR="00225018" w:rsidRDefault="00225018" w:rsidP="00225018">
      <w:pPr>
        <w:ind w:left="708"/>
      </w:pPr>
    </w:p>
    <w:p w:rsidR="00225018" w:rsidRDefault="00225018" w:rsidP="00225018">
      <w:pPr>
        <w:keepNext/>
        <w:ind w:left="708"/>
        <w:jc w:val="center"/>
      </w:pPr>
    </w:p>
    <w:p w:rsidR="00225018" w:rsidRDefault="00225018" w:rsidP="00225018">
      <w:pPr>
        <w:pStyle w:val="af6"/>
        <w:jc w:val="center"/>
      </w:pPr>
      <w:r>
        <w:t xml:space="preserve">              </w:t>
      </w:r>
    </w:p>
    <w:p w:rsidR="00225018" w:rsidRDefault="00225018" w:rsidP="00225018">
      <w:pPr>
        <w:keepNext/>
        <w:ind w:left="708"/>
        <w:rPr>
          <w:noProof/>
        </w:rPr>
      </w:pPr>
      <w:r>
        <w:rPr>
          <w:noProof/>
        </w:rPr>
        <w:t xml:space="preserve">   </w:t>
      </w:r>
    </w:p>
    <w:p w:rsidR="00225018" w:rsidRDefault="00225018" w:rsidP="00225018">
      <w:pPr>
        <w:keepNext/>
        <w:ind w:left="708"/>
      </w:pPr>
    </w:p>
    <w:p w:rsidR="00225018" w:rsidRPr="006F2A74" w:rsidRDefault="00225018" w:rsidP="00225018"/>
    <w:p w:rsidR="00225018" w:rsidRDefault="00225018" w:rsidP="00225018">
      <w:pPr>
        <w:pStyle w:val="af6"/>
        <w:jc w:val="left"/>
      </w:pPr>
      <w:r>
        <w:t xml:space="preserve">               </w:t>
      </w:r>
    </w:p>
    <w:p w:rsidR="00225018" w:rsidRPr="00E136D7" w:rsidRDefault="00225018" w:rsidP="00225018">
      <w:pPr>
        <w:tabs>
          <w:tab w:val="left" w:pos="708"/>
          <w:tab w:val="left" w:pos="1416"/>
          <w:tab w:val="left" w:pos="2124"/>
          <w:tab w:val="left" w:pos="2508"/>
        </w:tabs>
        <w:ind w:left="708"/>
      </w:pPr>
      <w:r>
        <w:tab/>
      </w:r>
      <w:r>
        <w:tab/>
      </w:r>
      <w:r>
        <w:tab/>
      </w:r>
    </w:p>
    <w:p w:rsidR="00225018" w:rsidRPr="00E136D7" w:rsidRDefault="00225018" w:rsidP="00225018">
      <w:pPr>
        <w:rPr>
          <w:spacing w:val="-6"/>
        </w:rPr>
      </w:pPr>
    </w:p>
    <w:p w:rsidR="00225018" w:rsidRDefault="00225018" w:rsidP="00225018">
      <w:pPr>
        <w:jc w:val="center"/>
      </w:pPr>
    </w:p>
    <w:p w:rsidR="00225018" w:rsidRDefault="00225018" w:rsidP="00225018">
      <w:pPr>
        <w:jc w:val="center"/>
      </w:pPr>
    </w:p>
    <w:p w:rsidR="00225018" w:rsidRDefault="00225018" w:rsidP="00225018">
      <w:pPr>
        <w:jc w:val="left"/>
      </w:pPr>
      <w:r>
        <w:br w:type="textWrapping" w:clear="all"/>
      </w:r>
    </w:p>
    <w:p w:rsidR="00225018" w:rsidRDefault="00225018" w:rsidP="00225018">
      <w:pPr>
        <w:ind w:left="1416"/>
      </w:pPr>
    </w:p>
    <w:p w:rsidR="00225018" w:rsidRDefault="00225018" w:rsidP="00225018">
      <w:pPr>
        <w:ind w:left="1416"/>
      </w:pPr>
    </w:p>
    <w:p w:rsidR="00947D69" w:rsidRDefault="00947D69" w:rsidP="002953C4">
      <w:pPr>
        <w:spacing w:before="100" w:beforeAutospacing="1" w:after="100" w:afterAutospacing="1"/>
        <w:rPr>
          <w:b/>
          <w:bCs/>
          <w:sz w:val="24"/>
        </w:rPr>
      </w:pPr>
    </w:p>
    <w:p w:rsidR="00947D69" w:rsidRDefault="00947D69" w:rsidP="00947D69">
      <w:pPr>
        <w:spacing w:before="100" w:beforeAutospacing="1" w:after="100" w:afterAutospacing="1"/>
        <w:jc w:val="center"/>
        <w:rPr>
          <w:sz w:val="32"/>
          <w:szCs w:val="32"/>
        </w:rPr>
      </w:pPr>
      <w:r w:rsidRPr="00947D69">
        <w:rPr>
          <w:rStyle w:val="10"/>
        </w:rPr>
        <w:lastRenderedPageBreak/>
        <w:t>4.</w:t>
      </w:r>
      <w:r w:rsidRPr="00947D69">
        <w:rPr>
          <w:b/>
          <w:bCs/>
          <w:sz w:val="32"/>
          <w:szCs w:val="32"/>
        </w:rPr>
        <w:t xml:space="preserve"> Требования к программе</w:t>
      </w:r>
    </w:p>
    <w:p w:rsidR="00947D69" w:rsidRDefault="00947D69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 w:rsidRPr="00947D69">
        <w:rPr>
          <w:b/>
          <w:bCs/>
          <w:sz w:val="32"/>
          <w:szCs w:val="32"/>
        </w:rPr>
        <w:t>4.1 Требования к функциональным характеристикам</w:t>
      </w:r>
    </w:p>
    <w:p w:rsidR="00947D69" w:rsidRDefault="00947D69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947D69">
        <w:rPr>
          <w:b/>
          <w:bCs/>
          <w:sz w:val="32"/>
          <w:szCs w:val="32"/>
        </w:rPr>
        <w:t>4.1.1 Требования к составу выполняемых функций</w:t>
      </w:r>
    </w:p>
    <w:p w:rsidR="00947D69" w:rsidRPr="00947D69" w:rsidRDefault="00CD7084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>
        <w:rPr>
          <w:sz w:val="26"/>
          <w:szCs w:val="26"/>
        </w:rPr>
        <w:t>Система состоит из трех</w:t>
      </w:r>
      <w:r w:rsidR="00FF4F63">
        <w:rPr>
          <w:sz w:val="26"/>
          <w:szCs w:val="26"/>
        </w:rPr>
        <w:t xml:space="preserve"> модулей</w:t>
      </w:r>
      <w:r w:rsidR="00947D69" w:rsidRPr="00947D69">
        <w:rPr>
          <w:sz w:val="26"/>
          <w:szCs w:val="26"/>
        </w:rPr>
        <w:t>:</w:t>
      </w:r>
    </w:p>
    <w:p w:rsidR="00947D69" w:rsidRPr="00947D69" w:rsidRDefault="00CD7084" w:rsidP="00AE5796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Бэкэнд</w:t>
      </w:r>
      <w:r w:rsidR="00FF4F63">
        <w:rPr>
          <w:sz w:val="26"/>
          <w:szCs w:val="26"/>
        </w:rPr>
        <w:t xml:space="preserve"> –</w:t>
      </w:r>
      <w:r w:rsidR="00FF4F63" w:rsidRPr="00FF4F63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>
        <w:rPr>
          <w:sz w:val="26"/>
          <w:szCs w:val="26"/>
          <w:lang w:val="en-US"/>
        </w:rPr>
        <w:t>#</w:t>
      </w:r>
      <w:r>
        <w:rPr>
          <w:sz w:val="26"/>
          <w:szCs w:val="26"/>
        </w:rPr>
        <w:t xml:space="preserve"> Клиент</w:t>
      </w:r>
      <w:r w:rsidR="00947D69" w:rsidRPr="00947D69">
        <w:rPr>
          <w:sz w:val="26"/>
          <w:szCs w:val="26"/>
        </w:rPr>
        <w:t>;</w:t>
      </w:r>
    </w:p>
    <w:p w:rsidR="00947D69" w:rsidRDefault="00CD7084" w:rsidP="00AE5796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Фронтэнд – веб-интерфейс на</w:t>
      </w:r>
      <w:r w:rsidRPr="00CD7084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CSHTML</w:t>
      </w:r>
      <w:r w:rsidR="00947D69" w:rsidRPr="00947D69">
        <w:rPr>
          <w:sz w:val="26"/>
          <w:szCs w:val="26"/>
        </w:rPr>
        <w:t>.</w:t>
      </w:r>
    </w:p>
    <w:p w:rsidR="00CD7084" w:rsidRDefault="00CD7084" w:rsidP="00AE5796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База данных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 xml:space="preserve"> Microsoft SQL</w:t>
      </w:r>
    </w:p>
    <w:p w:rsidR="00947D69" w:rsidRDefault="00947D69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>
        <w:rPr>
          <w:sz w:val="26"/>
          <w:szCs w:val="26"/>
        </w:rPr>
        <w:t xml:space="preserve">  </w:t>
      </w:r>
      <w:r w:rsidRPr="00947D69">
        <w:rPr>
          <w:b/>
          <w:bCs/>
          <w:sz w:val="32"/>
          <w:szCs w:val="32"/>
        </w:rPr>
        <w:t>4.1.2 Требования к организации входных и выходных данных</w:t>
      </w:r>
    </w:p>
    <w:p w:rsidR="00FF4F63" w:rsidRDefault="00FF4F63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Формат передаваемых данных – JSON. </w:t>
      </w:r>
    </w:p>
    <w:p w:rsidR="00947D69" w:rsidRPr="00F13A8B" w:rsidRDefault="00FF4F63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Входные данные – </w:t>
      </w:r>
      <w:r w:rsidR="00F13A8B">
        <w:rPr>
          <w:sz w:val="26"/>
          <w:szCs w:val="26"/>
        </w:rPr>
        <w:t>артикул</w:t>
      </w:r>
      <w:r w:rsidR="00F13A8B" w:rsidRPr="00F13A8B">
        <w:rPr>
          <w:sz w:val="26"/>
          <w:szCs w:val="26"/>
        </w:rPr>
        <w:t>,</w:t>
      </w:r>
      <w:r w:rsidR="00F13A8B">
        <w:rPr>
          <w:sz w:val="26"/>
          <w:szCs w:val="26"/>
        </w:rPr>
        <w:t xml:space="preserve"> наименование</w:t>
      </w:r>
      <w:bookmarkStart w:id="8" w:name="_GoBack"/>
      <w:bookmarkEnd w:id="8"/>
      <w:r w:rsidR="00F13A8B" w:rsidRPr="00F13A8B">
        <w:rPr>
          <w:sz w:val="26"/>
          <w:szCs w:val="26"/>
        </w:rPr>
        <w:t>,</w:t>
      </w:r>
      <w:r w:rsidR="00F13A8B">
        <w:rPr>
          <w:sz w:val="26"/>
          <w:szCs w:val="26"/>
        </w:rPr>
        <w:t xml:space="preserve"> единица измерение</w:t>
      </w:r>
      <w:r w:rsidR="00F13A8B" w:rsidRPr="00F13A8B">
        <w:rPr>
          <w:sz w:val="26"/>
          <w:szCs w:val="26"/>
        </w:rPr>
        <w:t>,</w:t>
      </w:r>
      <w:r w:rsidR="00F13A8B">
        <w:rPr>
          <w:sz w:val="26"/>
          <w:szCs w:val="26"/>
        </w:rPr>
        <w:t xml:space="preserve"> количество</w:t>
      </w:r>
      <w:r w:rsidR="00F13A8B" w:rsidRPr="00F13A8B">
        <w:rPr>
          <w:sz w:val="26"/>
          <w:szCs w:val="26"/>
        </w:rPr>
        <w:t>,</w:t>
      </w:r>
      <w:r w:rsidR="00F13A8B">
        <w:rPr>
          <w:sz w:val="26"/>
          <w:szCs w:val="26"/>
        </w:rPr>
        <w:t xml:space="preserve"> партия</w:t>
      </w:r>
      <w:r w:rsidR="00F13A8B" w:rsidRPr="00F13A8B">
        <w:rPr>
          <w:sz w:val="26"/>
          <w:szCs w:val="26"/>
        </w:rPr>
        <w:t>,</w:t>
      </w:r>
      <w:r w:rsidR="00F13A8B">
        <w:rPr>
          <w:sz w:val="26"/>
          <w:szCs w:val="26"/>
        </w:rPr>
        <w:t xml:space="preserve"> срок годности</w:t>
      </w:r>
      <w:r w:rsidR="00F13A8B" w:rsidRPr="00F13A8B">
        <w:rPr>
          <w:sz w:val="26"/>
          <w:szCs w:val="26"/>
        </w:rPr>
        <w:t>,</w:t>
      </w:r>
      <w:r w:rsidR="00F13A8B">
        <w:rPr>
          <w:sz w:val="26"/>
          <w:szCs w:val="26"/>
        </w:rPr>
        <w:t xml:space="preserve"> минимальный остаток</w:t>
      </w:r>
    </w:p>
    <w:p w:rsidR="00947D69" w:rsidRDefault="00947D69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 w:rsidRPr="00947D69">
        <w:rPr>
          <w:b/>
          <w:bCs/>
          <w:sz w:val="32"/>
          <w:szCs w:val="32"/>
        </w:rPr>
        <w:t>4.1.3 Требования к временным характеристикам</w:t>
      </w:r>
    </w:p>
    <w:p w:rsidR="00947D69" w:rsidRPr="00947D69" w:rsidRDefault="00FF4F63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Интервал отправки данных не более 5 секунд. Обновление веб-интерфейса в режиме реального времени</w:t>
      </w:r>
    </w:p>
    <w:p w:rsidR="00947D69" w:rsidRDefault="00947D69" w:rsidP="00947D69">
      <w:p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947D69">
        <w:rPr>
          <w:b/>
          <w:bCs/>
          <w:sz w:val="32"/>
          <w:szCs w:val="32"/>
        </w:rPr>
        <w:t>4.2 Требования к надежности</w:t>
      </w:r>
    </w:p>
    <w:p w:rsidR="00947D69" w:rsidRPr="00947D69" w:rsidRDefault="00FF4F63" w:rsidP="00947D69">
      <w:pPr>
        <w:spacing w:before="100" w:beforeAutospacing="1" w:after="100" w:afterAutospacing="1"/>
        <w:jc w:val="left"/>
        <w:rPr>
          <w:sz w:val="32"/>
          <w:szCs w:val="32"/>
        </w:rPr>
      </w:pPr>
      <w:r w:rsidRPr="00FF4F63">
        <w:rPr>
          <w:sz w:val="26"/>
          <w:szCs w:val="26"/>
        </w:rPr>
        <w:t>Система должна обеспечивать устойчивую работу при нормальных условиях эксплуатации</w:t>
      </w:r>
    </w:p>
    <w:p w:rsidR="00225018" w:rsidRDefault="00225018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947D69" w:rsidRDefault="00947D69" w:rsidP="00225018">
      <w:pPr>
        <w:pStyle w:val="af3"/>
        <w:ind w:left="2136"/>
        <w:jc w:val="center"/>
      </w:pPr>
    </w:p>
    <w:p w:rsidR="002953C4" w:rsidRDefault="002953C4" w:rsidP="00947D69">
      <w:pPr>
        <w:spacing w:before="100" w:beforeAutospacing="1" w:after="100" w:afterAutospacing="1"/>
        <w:jc w:val="left"/>
        <w:rPr>
          <w:b/>
          <w:bCs/>
          <w:sz w:val="32"/>
          <w:szCs w:val="32"/>
        </w:rPr>
      </w:pPr>
    </w:p>
    <w:p w:rsidR="002953C4" w:rsidRDefault="002953C4" w:rsidP="00947D69">
      <w:pPr>
        <w:spacing w:before="100" w:beforeAutospacing="1" w:after="100" w:afterAutospacing="1"/>
        <w:jc w:val="left"/>
        <w:rPr>
          <w:b/>
          <w:bCs/>
          <w:sz w:val="32"/>
          <w:szCs w:val="32"/>
        </w:rPr>
      </w:pPr>
    </w:p>
    <w:p w:rsidR="003F30B3" w:rsidRPr="003F30B3" w:rsidRDefault="00947D69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lastRenderedPageBreak/>
        <w:t>Требования к обеспечению устойчивого функционирования</w:t>
      </w:r>
    </w:p>
    <w:p w:rsidR="00947D69" w:rsidRPr="00947D69" w:rsidRDefault="00947D69" w:rsidP="00947D69">
      <w:pPr>
        <w:spacing w:before="100" w:beforeAutospacing="1" w:after="100" w:afterAutospacing="1"/>
        <w:jc w:val="left"/>
        <w:rPr>
          <w:sz w:val="26"/>
          <w:szCs w:val="26"/>
        </w:rPr>
      </w:pPr>
      <w:r w:rsidRPr="00947D69">
        <w:rPr>
          <w:sz w:val="24"/>
        </w:rPr>
        <w:br/>
      </w:r>
      <w:r w:rsidRPr="00947D69">
        <w:rPr>
          <w:sz w:val="26"/>
          <w:szCs w:val="26"/>
        </w:rPr>
        <w:t>Обеспечение надёжной работы системы достигается за счёт выполнения следующих мероприятий:</w:t>
      </w:r>
    </w:p>
    <w:p w:rsidR="00947D69" w:rsidRPr="003F30B3" w:rsidRDefault="00FF4F63" w:rsidP="00AE5796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Повторные попытки отправки данных при ошибке соединения</w:t>
      </w:r>
      <w:r w:rsidR="00947D69" w:rsidRPr="003F30B3">
        <w:rPr>
          <w:sz w:val="26"/>
          <w:szCs w:val="26"/>
        </w:rPr>
        <w:t>;</w:t>
      </w:r>
    </w:p>
    <w:p w:rsidR="003F30B3" w:rsidRDefault="00FF4F63" w:rsidP="00AE5796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Обработки исключений на стороне клиента и сервера</w:t>
      </w:r>
      <w:r w:rsidR="00947D69" w:rsidRPr="003F30B3">
        <w:rPr>
          <w:sz w:val="26"/>
          <w:szCs w:val="26"/>
        </w:rPr>
        <w:t>;</w:t>
      </w:r>
    </w:p>
    <w:p w:rsidR="003F30B3" w:rsidRDefault="002953C4" w:rsidP="00AE5796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Корректной валидации входных данных</w:t>
      </w:r>
      <w:r w:rsidR="00947D69" w:rsidRPr="003F30B3">
        <w:rPr>
          <w:sz w:val="26"/>
          <w:szCs w:val="26"/>
        </w:rPr>
        <w:t>;</w:t>
      </w:r>
    </w:p>
    <w:p w:rsidR="00947D69" w:rsidRDefault="00947D69" w:rsidP="00AE5796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Выполнение требований ГОСТ 51188-98 по защите информации и тестированию программных средств на наличие вредоносного программного обеспечения.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1080"/>
        <w:jc w:val="left"/>
        <w:rPr>
          <w:sz w:val="26"/>
          <w:szCs w:val="26"/>
        </w:rPr>
      </w:pPr>
    </w:p>
    <w:p w:rsidR="003F30B3" w:rsidRPr="003F30B3" w:rsidRDefault="00947D69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sz w:val="32"/>
          <w:szCs w:val="32"/>
        </w:rPr>
      </w:pPr>
      <w:r w:rsidRPr="003F30B3">
        <w:rPr>
          <w:b/>
          <w:bCs/>
          <w:sz w:val="32"/>
          <w:szCs w:val="32"/>
        </w:rPr>
        <w:t>Время восстановления после отказа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862"/>
        <w:jc w:val="left"/>
        <w:rPr>
          <w:sz w:val="32"/>
          <w:szCs w:val="32"/>
        </w:rPr>
      </w:pPr>
    </w:p>
    <w:p w:rsidR="002953C4" w:rsidRDefault="002953C4" w:rsidP="002953C4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2953C4">
        <w:rPr>
          <w:sz w:val="26"/>
          <w:szCs w:val="26"/>
        </w:rPr>
        <w:t>При временной потере соединения клиент должен автоматически возобновить отправку данных;</w:t>
      </w:r>
    </w:p>
    <w:p w:rsidR="00947D69" w:rsidRDefault="002953C4" w:rsidP="002953C4">
      <w:pPr>
        <w:pStyle w:val="af3"/>
        <w:numPr>
          <w:ilvl w:val="0"/>
          <w:numId w:val="5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Восстановление работы после сбоя – не более 1 минуты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1080"/>
        <w:jc w:val="left"/>
        <w:rPr>
          <w:sz w:val="26"/>
          <w:szCs w:val="26"/>
        </w:rPr>
      </w:pPr>
    </w:p>
    <w:p w:rsidR="003F30B3" w:rsidRPr="003F30B3" w:rsidRDefault="00947D69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b/>
          <w:bCs/>
          <w:sz w:val="32"/>
          <w:szCs w:val="32"/>
        </w:rPr>
        <w:t>Отказы из-за некорректных действий оператора</w:t>
      </w:r>
      <w:r w:rsidRPr="003F30B3">
        <w:rPr>
          <w:sz w:val="24"/>
        </w:rPr>
        <w:br/>
      </w:r>
    </w:p>
    <w:p w:rsidR="00947D69" w:rsidRPr="003F30B3" w:rsidRDefault="00947D69" w:rsidP="003F30B3">
      <w:pPr>
        <w:spacing w:before="100" w:beforeAutospacing="1" w:after="100" w:afterAutospacing="1"/>
        <w:ind w:left="142"/>
        <w:jc w:val="left"/>
        <w:rPr>
          <w:sz w:val="24"/>
        </w:rPr>
      </w:pPr>
      <w:r w:rsidRPr="003F30B3">
        <w:rPr>
          <w:sz w:val="26"/>
          <w:szCs w:val="26"/>
        </w:rPr>
        <w:t>Отказы программного обеспечения вследствие некорректных действий пользователя исключены.</w:t>
      </w:r>
    </w:p>
    <w:p w:rsidR="00207869" w:rsidRDefault="00207869" w:rsidP="00207869">
      <w:pPr>
        <w:tabs>
          <w:tab w:val="left" w:pos="1418"/>
        </w:tabs>
        <w:ind w:left="851" w:hanging="284"/>
      </w:pPr>
    </w:p>
    <w:p w:rsidR="00207869" w:rsidRDefault="00207869" w:rsidP="00207869">
      <w:pPr>
        <w:tabs>
          <w:tab w:val="left" w:pos="1418"/>
        </w:tabs>
        <w:ind w:left="851" w:hanging="284"/>
      </w:pPr>
    </w:p>
    <w:p w:rsidR="00947D69" w:rsidRDefault="00947D69" w:rsidP="00207869">
      <w:pPr>
        <w:tabs>
          <w:tab w:val="left" w:pos="1418"/>
        </w:tabs>
        <w:ind w:left="851" w:hanging="284"/>
      </w:pPr>
    </w:p>
    <w:p w:rsidR="00947D69" w:rsidRDefault="00947D69" w:rsidP="00207869">
      <w:pPr>
        <w:tabs>
          <w:tab w:val="left" w:pos="1418"/>
        </w:tabs>
        <w:ind w:left="851" w:hanging="284"/>
      </w:pPr>
    </w:p>
    <w:p w:rsidR="00947D69" w:rsidRDefault="00947D69" w:rsidP="00207869">
      <w:pPr>
        <w:tabs>
          <w:tab w:val="left" w:pos="1418"/>
        </w:tabs>
        <w:ind w:left="851" w:hanging="284"/>
      </w:pPr>
    </w:p>
    <w:p w:rsidR="00947D69" w:rsidRDefault="00947D69" w:rsidP="00207869">
      <w:pPr>
        <w:tabs>
          <w:tab w:val="left" w:pos="1418"/>
        </w:tabs>
        <w:ind w:left="851" w:hanging="284"/>
      </w:pPr>
    </w:p>
    <w:p w:rsidR="003F30B3" w:rsidRDefault="003F30B3" w:rsidP="003F30B3">
      <w:pPr>
        <w:spacing w:before="100" w:beforeAutospacing="1" w:after="100" w:afterAutospacing="1"/>
        <w:jc w:val="left"/>
      </w:pPr>
    </w:p>
    <w:p w:rsidR="003F30B3" w:rsidRDefault="003F30B3" w:rsidP="003F30B3">
      <w:pPr>
        <w:spacing w:before="100" w:beforeAutospacing="1" w:after="100" w:afterAutospacing="1"/>
        <w:jc w:val="left"/>
        <w:rPr>
          <w:sz w:val="32"/>
          <w:szCs w:val="32"/>
        </w:rPr>
      </w:pPr>
    </w:p>
    <w:p w:rsidR="002953C4" w:rsidRDefault="002953C4" w:rsidP="003F30B3">
      <w:pPr>
        <w:spacing w:before="100" w:beforeAutospacing="1" w:after="100" w:afterAutospacing="1"/>
        <w:jc w:val="left"/>
        <w:rPr>
          <w:sz w:val="32"/>
          <w:szCs w:val="32"/>
        </w:rPr>
      </w:pPr>
    </w:p>
    <w:p w:rsidR="002953C4" w:rsidRPr="003F30B3" w:rsidRDefault="002953C4" w:rsidP="003F30B3">
      <w:pPr>
        <w:spacing w:before="100" w:beforeAutospacing="1" w:after="100" w:afterAutospacing="1"/>
        <w:jc w:val="left"/>
        <w:rPr>
          <w:sz w:val="32"/>
          <w:szCs w:val="32"/>
        </w:rPr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lastRenderedPageBreak/>
        <w:t>Условия эксплуатации</w:t>
      </w:r>
    </w:p>
    <w:p w:rsid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</w:p>
    <w:p w:rsidR="003F30B3" w:rsidRPr="003F30B3" w:rsidRDefault="003F30B3" w:rsidP="003F30B3">
      <w:p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sz w:val="26"/>
          <w:szCs w:val="26"/>
        </w:rPr>
        <w:t xml:space="preserve">Программное обеспечение </w:t>
      </w:r>
      <w:r w:rsidR="002953C4" w:rsidRPr="002953C4">
        <w:rPr>
          <w:sz w:val="26"/>
          <w:szCs w:val="26"/>
        </w:rPr>
        <w:t>должно функционировать на стандартных пользовательских устройствах.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rPr>
          <w:sz w:val="26"/>
          <w:szCs w:val="26"/>
        </w:rPr>
      </w:pPr>
    </w:p>
    <w:p w:rsidR="003F30B3" w:rsidRPr="003F30B3" w:rsidRDefault="003F30B3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Климатические условия эксплуатации</w:t>
      </w:r>
    </w:p>
    <w:p w:rsidR="003F30B3" w:rsidRPr="003F30B3" w:rsidRDefault="003F30B3" w:rsidP="003F30B3">
      <w:pPr>
        <w:spacing w:before="100" w:beforeAutospacing="1" w:after="100" w:afterAutospacing="1"/>
        <w:ind w:left="142"/>
        <w:jc w:val="left"/>
        <w:rPr>
          <w:sz w:val="24"/>
        </w:rPr>
      </w:pPr>
      <w:r w:rsidRPr="003F30B3">
        <w:rPr>
          <w:sz w:val="26"/>
          <w:szCs w:val="26"/>
        </w:rPr>
        <w:t>Специальные климатические условия не требуются</w:t>
      </w:r>
      <w:r w:rsidRPr="003F30B3">
        <w:rPr>
          <w:sz w:val="24"/>
        </w:rPr>
        <w:t>.</w:t>
      </w:r>
    </w:p>
    <w:p w:rsidR="003F30B3" w:rsidRDefault="003F30B3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Требования к обслуживанию</w:t>
      </w:r>
    </w:p>
    <w:p w:rsidR="003F30B3" w:rsidRPr="003F30B3" w:rsidRDefault="003F30B3" w:rsidP="003F30B3">
      <w:pPr>
        <w:spacing w:before="100" w:beforeAutospacing="1" w:after="100" w:afterAutospacing="1"/>
        <w:ind w:left="142"/>
        <w:jc w:val="left"/>
        <w:rPr>
          <w:b/>
          <w:bCs/>
          <w:sz w:val="32"/>
          <w:szCs w:val="32"/>
        </w:rPr>
      </w:pPr>
      <w:r w:rsidRPr="003F30B3">
        <w:rPr>
          <w:sz w:val="24"/>
        </w:rPr>
        <w:br/>
      </w:r>
      <w:r w:rsidRPr="003F30B3">
        <w:rPr>
          <w:sz w:val="26"/>
          <w:szCs w:val="26"/>
        </w:rPr>
        <w:t>Программное обеспечение не требует регулярного технического обслуживания</w:t>
      </w:r>
      <w:r w:rsidRPr="003F30B3">
        <w:rPr>
          <w:sz w:val="24"/>
        </w:rPr>
        <w:t>.</w:t>
      </w:r>
    </w:p>
    <w:p w:rsidR="003F30B3" w:rsidRPr="003F30B3" w:rsidRDefault="003F30B3" w:rsidP="00AE5796">
      <w:pPr>
        <w:pStyle w:val="af3"/>
        <w:numPr>
          <w:ilvl w:val="2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Требования к численности и квалификации персонала</w:t>
      </w:r>
    </w:p>
    <w:p w:rsidR="003F30B3" w:rsidRPr="003F30B3" w:rsidRDefault="002953C4" w:rsidP="003F30B3">
      <w:pPr>
        <w:spacing w:before="100" w:beforeAutospacing="1" w:after="100" w:afterAutospacing="1"/>
        <w:ind w:left="142"/>
        <w:jc w:val="left"/>
        <w:rPr>
          <w:sz w:val="24"/>
        </w:rPr>
      </w:pPr>
      <w:r>
        <w:rPr>
          <w:sz w:val="26"/>
          <w:szCs w:val="26"/>
        </w:rPr>
        <w:t>Базовые навыки работы с ПК.</w:t>
      </w:r>
    </w:p>
    <w:p w:rsid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b/>
          <w:bCs/>
          <w:sz w:val="32"/>
          <w:szCs w:val="32"/>
        </w:rPr>
        <w:t>Требования к техническим средствам</w:t>
      </w:r>
      <w:r w:rsidRPr="003F30B3">
        <w:rPr>
          <w:sz w:val="24"/>
        </w:rPr>
        <w:br/>
      </w:r>
    </w:p>
    <w:p w:rsidR="003F30B3" w:rsidRPr="003F30B3" w:rsidRDefault="003F30B3" w:rsidP="003F30B3">
      <w:p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Программа должна функционировать на пользовательском устройстве, которое соответствует следующим характеристикам:</w:t>
      </w:r>
    </w:p>
    <w:p w:rsidR="003F30B3" w:rsidRPr="002953C4" w:rsidRDefault="003F30B3" w:rsidP="003F30B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ОС:</w:t>
      </w:r>
      <w:r w:rsidR="002953C4" w:rsidRPr="002953C4">
        <w:rPr>
          <w:sz w:val="26"/>
          <w:szCs w:val="26"/>
        </w:rPr>
        <w:t xml:space="preserve"> </w:t>
      </w:r>
      <w:r w:rsidR="002953C4">
        <w:rPr>
          <w:sz w:val="26"/>
          <w:szCs w:val="26"/>
          <w:lang w:val="en-US"/>
        </w:rPr>
        <w:t>Windows</w:t>
      </w:r>
      <w:r w:rsidR="002953C4" w:rsidRPr="002953C4">
        <w:rPr>
          <w:sz w:val="26"/>
          <w:szCs w:val="26"/>
        </w:rPr>
        <w:t xml:space="preserve"> 10</w:t>
      </w:r>
      <w:r w:rsidR="002953C4">
        <w:rPr>
          <w:sz w:val="26"/>
          <w:szCs w:val="26"/>
        </w:rPr>
        <w:t xml:space="preserve"> и выше</w:t>
      </w:r>
    </w:p>
    <w:p w:rsidR="003F30B3" w:rsidRDefault="003F30B3" w:rsidP="003F30B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3F30B3">
        <w:rPr>
          <w:sz w:val="26"/>
          <w:szCs w:val="26"/>
        </w:rPr>
        <w:t>О</w:t>
      </w:r>
      <w:r w:rsidR="002953C4">
        <w:rPr>
          <w:sz w:val="26"/>
          <w:szCs w:val="26"/>
        </w:rPr>
        <w:t>ЗУ</w:t>
      </w:r>
      <w:r w:rsidR="002953C4" w:rsidRPr="002953C4">
        <w:rPr>
          <w:sz w:val="26"/>
          <w:szCs w:val="26"/>
        </w:rPr>
        <w:t xml:space="preserve">: от </w:t>
      </w:r>
      <w:r w:rsidR="000A78E0">
        <w:rPr>
          <w:sz w:val="26"/>
          <w:szCs w:val="26"/>
        </w:rPr>
        <w:t>4</w:t>
      </w:r>
      <w:r w:rsidR="002953C4" w:rsidRPr="002953C4">
        <w:rPr>
          <w:sz w:val="26"/>
          <w:szCs w:val="26"/>
        </w:rPr>
        <w:t xml:space="preserve"> ГБ</w:t>
      </w:r>
      <w:r w:rsidRPr="003F30B3">
        <w:rPr>
          <w:sz w:val="26"/>
          <w:szCs w:val="26"/>
        </w:rPr>
        <w:t>;</w:t>
      </w:r>
    </w:p>
    <w:p w:rsidR="003F30B3" w:rsidRDefault="003F30B3" w:rsidP="003F30B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Современный браузер</w:t>
      </w:r>
      <w:r w:rsidRPr="003F30B3">
        <w:rPr>
          <w:sz w:val="26"/>
          <w:szCs w:val="26"/>
        </w:rPr>
        <w:t>;</w:t>
      </w:r>
    </w:p>
    <w:p w:rsidR="003F30B3" w:rsidRPr="003F30B3" w:rsidRDefault="002953C4" w:rsidP="003F30B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>
        <w:rPr>
          <w:sz w:val="26"/>
          <w:szCs w:val="26"/>
        </w:rPr>
        <w:t>- Поддержка</w:t>
      </w:r>
      <w:r w:rsidRPr="002953C4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HTTP</w:t>
      </w:r>
      <w:r>
        <w:rPr>
          <w:sz w:val="26"/>
          <w:szCs w:val="26"/>
        </w:rPr>
        <w:t>-сервера</w:t>
      </w:r>
      <w:r w:rsidR="003F30B3" w:rsidRPr="003F30B3">
        <w:rPr>
          <w:sz w:val="26"/>
          <w:szCs w:val="26"/>
        </w:rPr>
        <w:t>.</w:t>
      </w:r>
    </w:p>
    <w:p w:rsidR="00207869" w:rsidRPr="003F30B3" w:rsidRDefault="00F30481" w:rsidP="003F30B3">
      <w:r w:rsidRPr="003F30B3">
        <w:t xml:space="preserve"> </w:t>
      </w:r>
    </w:p>
    <w:p w:rsidR="003F30B3" w:rsidRPr="003F30B3" w:rsidRDefault="003F30B3" w:rsidP="003F30B3"/>
    <w:p w:rsidR="003F30B3" w:rsidRDefault="003F30B3" w:rsidP="003F30B3">
      <w:pPr>
        <w:spacing w:before="100" w:beforeAutospacing="1" w:after="100" w:afterAutospacing="1"/>
        <w:jc w:val="left"/>
      </w:pPr>
    </w:p>
    <w:p w:rsidR="003F30B3" w:rsidRDefault="003F30B3" w:rsidP="003F30B3">
      <w:pPr>
        <w:spacing w:before="100" w:beforeAutospacing="1" w:after="100" w:afterAutospacing="1"/>
        <w:jc w:val="left"/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center"/>
        <w:rPr>
          <w:sz w:val="24"/>
        </w:rPr>
      </w:pPr>
      <w:r w:rsidRPr="003F30B3">
        <w:rPr>
          <w:b/>
          <w:bCs/>
          <w:sz w:val="32"/>
          <w:szCs w:val="32"/>
        </w:rPr>
        <w:lastRenderedPageBreak/>
        <w:t>Требования к программной и информационной совместимости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rPr>
          <w:sz w:val="24"/>
        </w:rPr>
      </w:pPr>
    </w:p>
    <w:p w:rsidR="003F30B3" w:rsidRPr="000A78E0" w:rsidRDefault="000A78E0" w:rsidP="003F30B3">
      <w:pPr>
        <w:pStyle w:val="af3"/>
        <w:spacing w:before="100" w:beforeAutospacing="1" w:after="100" w:afterAutospacing="1"/>
        <w:ind w:left="645"/>
        <w:rPr>
          <w:sz w:val="26"/>
          <w:szCs w:val="26"/>
          <w:lang w:val="en-US"/>
        </w:rPr>
      </w:pPr>
      <w:r w:rsidRPr="000A78E0">
        <w:rPr>
          <w:sz w:val="26"/>
          <w:szCs w:val="26"/>
          <w:lang w:val="en-US"/>
        </w:rPr>
        <w:t xml:space="preserve">Microsoft SQL, .NET 10, ASP.NET, Google Chrome </w:t>
      </w:r>
    </w:p>
    <w:p w:rsidR="003F30B3" w:rsidRPr="000A78E0" w:rsidRDefault="003F30B3" w:rsidP="003F30B3">
      <w:pPr>
        <w:pStyle w:val="af3"/>
        <w:spacing w:before="100" w:beforeAutospacing="1" w:after="100" w:afterAutospacing="1"/>
        <w:ind w:left="645"/>
        <w:rPr>
          <w:sz w:val="24"/>
          <w:lang w:val="en-US"/>
        </w:rPr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b/>
          <w:bCs/>
          <w:sz w:val="32"/>
          <w:szCs w:val="32"/>
        </w:rPr>
        <w:t>Требования к маркировке и упаковке</w:t>
      </w:r>
      <w:r w:rsidRPr="003F30B3">
        <w:rPr>
          <w:sz w:val="24"/>
        </w:rPr>
        <w:br/>
      </w:r>
    </w:p>
    <w:p w:rsid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Программное обеспечение распространяется через сеть Интернет в виде архива, загружаемого с официального сайта разработчика. Контрольные суммы загружаемых файлов должны соответствовать опубликованным значениям.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Требования к транспортированию и хранению</w:t>
      </w:r>
    </w:p>
    <w:p w:rsid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</w:p>
    <w:p w:rsid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Специальные требования отсутствуют.</w:t>
      </w:r>
    </w:p>
    <w:p w:rsidR="003F30B3" w:rsidRPr="003F30B3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4"/>
        </w:rPr>
      </w:pPr>
    </w:p>
    <w:p w:rsidR="003F30B3" w:rsidRPr="003F30B3" w:rsidRDefault="003F30B3" w:rsidP="00AE5796">
      <w:pPr>
        <w:pStyle w:val="af3"/>
        <w:numPr>
          <w:ilvl w:val="1"/>
          <w:numId w:val="6"/>
        </w:numPr>
        <w:spacing w:before="100" w:beforeAutospacing="1" w:after="100" w:afterAutospacing="1"/>
        <w:jc w:val="left"/>
        <w:rPr>
          <w:b/>
          <w:bCs/>
          <w:sz w:val="32"/>
          <w:szCs w:val="32"/>
        </w:rPr>
      </w:pPr>
      <w:r w:rsidRPr="003F30B3">
        <w:rPr>
          <w:b/>
          <w:bCs/>
          <w:sz w:val="32"/>
          <w:szCs w:val="32"/>
        </w:rPr>
        <w:t>Специальные требования</w:t>
      </w:r>
    </w:p>
    <w:p w:rsidR="002953C4" w:rsidRPr="000A78E0" w:rsidRDefault="003F30B3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 w:rsidRPr="003F30B3">
        <w:rPr>
          <w:sz w:val="24"/>
        </w:rPr>
        <w:br/>
      </w:r>
      <w:r w:rsidR="002953C4">
        <w:rPr>
          <w:sz w:val="26"/>
          <w:szCs w:val="26"/>
        </w:rPr>
        <w:t xml:space="preserve">- </w:t>
      </w:r>
      <w:r w:rsidR="000A78E0">
        <w:rPr>
          <w:sz w:val="26"/>
          <w:szCs w:val="26"/>
          <w:lang w:val="en-US"/>
        </w:rPr>
        <w:t>Контроль минимального остатка товара</w:t>
      </w:r>
      <w:r w:rsidR="000A78E0">
        <w:rPr>
          <w:sz w:val="26"/>
          <w:szCs w:val="26"/>
        </w:rPr>
        <w:t>.</w:t>
      </w:r>
    </w:p>
    <w:p w:rsidR="003F30B3" w:rsidRDefault="002953C4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0A78E0">
        <w:rPr>
          <w:sz w:val="26"/>
          <w:szCs w:val="26"/>
        </w:rPr>
        <w:t>автоматическое списание просроченных партий</w:t>
      </w:r>
      <w:r>
        <w:rPr>
          <w:sz w:val="26"/>
          <w:szCs w:val="26"/>
        </w:rPr>
        <w:t xml:space="preserve">. </w:t>
      </w:r>
    </w:p>
    <w:p w:rsidR="000A78E0" w:rsidRDefault="000A78E0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  <w:lang w:val="en-US"/>
        </w:rPr>
      </w:pPr>
      <w:r>
        <w:rPr>
          <w:sz w:val="26"/>
          <w:szCs w:val="26"/>
        </w:rPr>
        <w:t>- ведение журнала складских операций.</w:t>
      </w:r>
    </w:p>
    <w:p w:rsidR="000A78E0" w:rsidRPr="000A78E0" w:rsidRDefault="000A78E0" w:rsidP="003F30B3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 w:rsidRPr="000A78E0">
        <w:rPr>
          <w:sz w:val="26"/>
          <w:szCs w:val="26"/>
        </w:rPr>
        <w:t>- хранение информации о партиях товаров.</w:t>
      </w:r>
    </w:p>
    <w:p w:rsidR="000A78E0" w:rsidRPr="000A78E0" w:rsidRDefault="000A78E0" w:rsidP="000A78E0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</w:rPr>
      </w:pPr>
      <w:r w:rsidRPr="000A78E0">
        <w:rPr>
          <w:sz w:val="26"/>
          <w:szCs w:val="26"/>
        </w:rPr>
        <w:t>-</w:t>
      </w:r>
      <w:r>
        <w:rPr>
          <w:sz w:val="26"/>
          <w:szCs w:val="26"/>
        </w:rPr>
        <w:t xml:space="preserve"> резеврирование товаров</w:t>
      </w:r>
      <w:r w:rsidRPr="000A78E0">
        <w:rPr>
          <w:sz w:val="26"/>
          <w:szCs w:val="26"/>
        </w:rPr>
        <w:t>.</w:t>
      </w:r>
    </w:p>
    <w:p w:rsidR="000A78E0" w:rsidRPr="000A78E0" w:rsidRDefault="000A78E0" w:rsidP="000A78E0">
      <w:pPr>
        <w:pStyle w:val="af3"/>
        <w:spacing w:before="100" w:beforeAutospacing="1" w:after="100" w:afterAutospacing="1"/>
        <w:ind w:left="645"/>
        <w:jc w:val="left"/>
        <w:rPr>
          <w:sz w:val="26"/>
          <w:szCs w:val="26"/>
          <w:lang w:val="en-US"/>
        </w:rPr>
      </w:pPr>
      <w:r>
        <w:rPr>
          <w:sz w:val="26"/>
          <w:szCs w:val="26"/>
        </w:rPr>
        <w:t>- импорт данных в формате</w:t>
      </w:r>
      <w:r>
        <w:rPr>
          <w:sz w:val="26"/>
          <w:szCs w:val="26"/>
          <w:lang w:val="en-US"/>
        </w:rPr>
        <w:t xml:space="preserve"> XLSX</w:t>
      </w:r>
    </w:p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615D76" w:rsidRDefault="00615D76" w:rsidP="00615D76"/>
    <w:p w:rsidR="00207869" w:rsidRPr="00ED6217" w:rsidRDefault="00207869" w:rsidP="00207869"/>
    <w:p w:rsidR="00E50193" w:rsidRDefault="00E50193" w:rsidP="003F30B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2953C4" w:rsidRDefault="002953C4" w:rsidP="003F30B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Pr="003F30B3" w:rsidRDefault="003F30B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E50193">
        <w:rPr>
          <w:b/>
          <w:bCs/>
          <w:sz w:val="32"/>
          <w:szCs w:val="32"/>
        </w:rPr>
        <w:t>5. Требования к программной документации</w:t>
      </w:r>
    </w:p>
    <w:p w:rsidR="003F30B3" w:rsidRPr="003F30B3" w:rsidRDefault="003F30B3" w:rsidP="003F30B3">
      <w:pPr>
        <w:spacing w:before="100" w:beforeAutospacing="1" w:after="100" w:afterAutospacing="1"/>
        <w:jc w:val="left"/>
        <w:rPr>
          <w:sz w:val="26"/>
          <w:szCs w:val="26"/>
        </w:rPr>
      </w:pPr>
      <w:r w:rsidRPr="003F30B3">
        <w:rPr>
          <w:sz w:val="26"/>
          <w:szCs w:val="26"/>
        </w:rPr>
        <w:t>Предварительный состав программной документации: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3F30B3" w:rsidRPr="003F30B3">
        <w:rPr>
          <w:sz w:val="26"/>
          <w:szCs w:val="26"/>
        </w:rPr>
        <w:t>Техническое задание;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Спецификация формата сообщений</w:t>
      </w:r>
      <w:r w:rsidR="003F30B3" w:rsidRPr="003F30B3">
        <w:rPr>
          <w:sz w:val="26"/>
          <w:szCs w:val="26"/>
        </w:rPr>
        <w:t>;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Инструкция по запуску</w:t>
      </w:r>
      <w:r w:rsidR="003F30B3" w:rsidRPr="003F30B3">
        <w:rPr>
          <w:sz w:val="26"/>
          <w:szCs w:val="26"/>
        </w:rPr>
        <w:t>;</w:t>
      </w:r>
    </w:p>
    <w:p w:rsidR="00E50193" w:rsidRPr="00E50193" w:rsidRDefault="00E50193" w:rsidP="00E50193">
      <w:pPr>
        <w:spacing w:before="100" w:beforeAutospacing="1" w:after="100" w:afterAutospacing="1"/>
        <w:ind w:left="720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- </w:t>
      </w:r>
      <w:r w:rsidR="002953C4">
        <w:rPr>
          <w:sz w:val="26"/>
          <w:szCs w:val="26"/>
        </w:rPr>
        <w:t>Чек-лист инспекции кода</w:t>
      </w:r>
      <w:r w:rsidR="003F30B3" w:rsidRPr="003F30B3">
        <w:rPr>
          <w:sz w:val="26"/>
          <w:szCs w:val="26"/>
        </w:rPr>
        <w:t>;</w:t>
      </w: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2953C4" w:rsidRDefault="002953C4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2953C4" w:rsidRDefault="002953C4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</w:p>
    <w:p w:rsidR="00E50193" w:rsidRPr="00E50193" w:rsidRDefault="00E50193" w:rsidP="00E50193">
      <w:pPr>
        <w:spacing w:before="100" w:beforeAutospacing="1" w:after="100" w:afterAutospacing="1"/>
        <w:jc w:val="center"/>
        <w:rPr>
          <w:b/>
          <w:bCs/>
          <w:sz w:val="32"/>
          <w:szCs w:val="32"/>
        </w:rPr>
      </w:pPr>
      <w:r w:rsidRPr="00E50193">
        <w:rPr>
          <w:b/>
          <w:bCs/>
          <w:sz w:val="32"/>
          <w:szCs w:val="32"/>
        </w:rPr>
        <w:t>6. Технико-экономические показатели</w:t>
      </w:r>
    </w:p>
    <w:p w:rsidR="00E50193" w:rsidRPr="00E50193" w:rsidRDefault="002953C4" w:rsidP="00E50193">
      <w:p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Программное обеспечение не требует специализированного оборудования и может быть развернута на стандартных устройствах</w:t>
      </w:r>
    </w:p>
    <w:p w:rsidR="00E50193" w:rsidRPr="00E50193" w:rsidRDefault="00207869" w:rsidP="00E50193">
      <w:pPr>
        <w:pStyle w:val="ac"/>
        <w:jc w:val="center"/>
        <w:rPr>
          <w:sz w:val="32"/>
          <w:szCs w:val="32"/>
        </w:rPr>
      </w:pPr>
      <w:r>
        <w:br w:type="page"/>
      </w:r>
      <w:r w:rsidR="00E50193" w:rsidRPr="00E50193">
        <w:rPr>
          <w:b/>
          <w:bCs/>
          <w:sz w:val="32"/>
          <w:szCs w:val="32"/>
        </w:rPr>
        <w:lastRenderedPageBreak/>
        <w:t>7. Стадии и этапы разработки</w:t>
      </w:r>
    </w:p>
    <w:p w:rsidR="00E50193" w:rsidRPr="00E50193" w:rsidRDefault="00E50193" w:rsidP="00E50193">
      <w:p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 xml:space="preserve">Разработка программного обеспечения осуществляется в </w:t>
      </w:r>
      <w:r w:rsidR="002953C4">
        <w:rPr>
          <w:sz w:val="26"/>
          <w:szCs w:val="26"/>
        </w:rPr>
        <w:t>шесть стадий</w:t>
      </w:r>
      <w:r w:rsidRPr="00E50193">
        <w:rPr>
          <w:sz w:val="26"/>
          <w:szCs w:val="26"/>
        </w:rPr>
        <w:t>:</w:t>
      </w:r>
    </w:p>
    <w:p w:rsidR="00E50193" w:rsidRPr="00E50193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Разработка технического задания</w:t>
      </w:r>
    </w:p>
    <w:p w:rsidR="00E50193" w:rsidRPr="00E50193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Реализация </w:t>
      </w:r>
      <w:r w:rsidR="000A78E0">
        <w:rPr>
          <w:sz w:val="26"/>
          <w:szCs w:val="26"/>
          <w:lang w:val="en-US"/>
        </w:rPr>
        <w:t>базы данных</w:t>
      </w:r>
      <w:r w:rsidR="00E50193" w:rsidRPr="00E50193">
        <w:rPr>
          <w:sz w:val="26"/>
          <w:szCs w:val="26"/>
        </w:rPr>
        <w:t>;</w:t>
      </w:r>
    </w:p>
    <w:p w:rsidR="00E50193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Разработка северной части</w:t>
      </w:r>
      <w:r w:rsidR="00E50193" w:rsidRPr="00E50193">
        <w:rPr>
          <w:sz w:val="26"/>
          <w:szCs w:val="26"/>
        </w:rPr>
        <w:t>.</w:t>
      </w:r>
    </w:p>
    <w:p w:rsidR="000A78E0" w:rsidRDefault="000A78E0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Разработка пользовательского интерфейса.</w:t>
      </w:r>
    </w:p>
    <w:p w:rsidR="002953C4" w:rsidRDefault="000A78E0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Реализация импорта и учета партий.</w:t>
      </w:r>
    </w:p>
    <w:p w:rsidR="002953C4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Тестирование</w:t>
      </w:r>
    </w:p>
    <w:p w:rsidR="002953C4" w:rsidRPr="00E50193" w:rsidRDefault="002953C4" w:rsidP="00AE5796">
      <w:pPr>
        <w:numPr>
          <w:ilvl w:val="0"/>
          <w:numId w:val="7"/>
        </w:numPr>
        <w:spacing w:before="100" w:beforeAutospacing="1" w:after="100" w:afterAutospacing="1"/>
        <w:jc w:val="left"/>
        <w:rPr>
          <w:sz w:val="26"/>
          <w:szCs w:val="26"/>
        </w:rPr>
      </w:pPr>
      <w:r>
        <w:rPr>
          <w:sz w:val="26"/>
          <w:szCs w:val="26"/>
        </w:rPr>
        <w:t>Внедрение</w:t>
      </w:r>
    </w:p>
    <w:p w:rsidR="00E50193" w:rsidRPr="00E50193" w:rsidRDefault="00E50193" w:rsidP="00E50193">
      <w:p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Этапы разработки включают: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Формирование требований к техническим средствам и ПО;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Разработка программного кода;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Создание документации в соответствии с ГОСТ 19.101-77;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Проведение испытаний и корректировка ПО;</w:t>
      </w:r>
    </w:p>
    <w:p w:rsidR="00E50193" w:rsidRPr="00E50193" w:rsidRDefault="00E50193" w:rsidP="00AE5796">
      <w:pPr>
        <w:numPr>
          <w:ilvl w:val="0"/>
          <w:numId w:val="8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Передача программного обеспечения в эксплуатацию.</w:t>
      </w:r>
    </w:p>
    <w:p w:rsidR="001C47F7" w:rsidRDefault="001C47F7" w:rsidP="00E50193">
      <w:pPr>
        <w:pStyle w:val="1"/>
        <w:numPr>
          <w:ilvl w:val="0"/>
          <w:numId w:val="0"/>
        </w:numPr>
        <w:spacing w:line="360" w:lineRule="auto"/>
        <w:jc w:val="both"/>
      </w:pPr>
      <w:r>
        <w:br w:type="page"/>
      </w:r>
    </w:p>
    <w:p w:rsidR="00E50193" w:rsidRPr="00E50193" w:rsidRDefault="00E50193" w:rsidP="00E50193">
      <w:pPr>
        <w:spacing w:before="100" w:beforeAutospacing="1" w:after="100" w:afterAutospacing="1"/>
        <w:jc w:val="center"/>
        <w:rPr>
          <w:sz w:val="32"/>
          <w:szCs w:val="32"/>
        </w:rPr>
      </w:pPr>
      <w:r w:rsidRPr="00E50193">
        <w:rPr>
          <w:b/>
          <w:bCs/>
          <w:sz w:val="32"/>
          <w:szCs w:val="32"/>
        </w:rPr>
        <w:lastRenderedPageBreak/>
        <w:t>8. Порядок контроля и приёмки</w:t>
      </w:r>
    </w:p>
    <w:p w:rsidR="00E50193" w:rsidRPr="00E50193" w:rsidRDefault="00E50193" w:rsidP="00E50193">
      <w:p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Приёмосдаточные испытания проводятся в соответствии с утверждённой методикой. Испытания фиксируются в протоколе, на основании которого подписывается акт приёмки-сдачи.</w:t>
      </w:r>
    </w:p>
    <w:p w:rsidR="00E50193" w:rsidRDefault="00E50193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</w:pPr>
    </w:p>
    <w:p w:rsidR="00DB6EB7" w:rsidRDefault="00DB6EB7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Default="00E50193" w:rsidP="00E50193">
      <w:pPr>
        <w:spacing w:before="100" w:beforeAutospacing="1" w:after="100" w:afterAutospacing="1"/>
        <w:jc w:val="left"/>
        <w:rPr>
          <w:b/>
          <w:bCs/>
          <w:sz w:val="24"/>
        </w:rPr>
      </w:pPr>
    </w:p>
    <w:p w:rsidR="00E50193" w:rsidRPr="00E50193" w:rsidRDefault="00E50193" w:rsidP="002953C4">
      <w:pPr>
        <w:spacing w:before="100" w:beforeAutospacing="1" w:after="100" w:afterAutospacing="1"/>
        <w:rPr>
          <w:b/>
          <w:bCs/>
          <w:sz w:val="32"/>
          <w:szCs w:val="32"/>
        </w:rPr>
      </w:pPr>
    </w:p>
    <w:p w:rsidR="00E50193" w:rsidRPr="00E50193" w:rsidRDefault="00E50193" w:rsidP="00E50193">
      <w:pPr>
        <w:spacing w:before="100" w:beforeAutospacing="1" w:after="100" w:afterAutospacing="1"/>
        <w:jc w:val="center"/>
        <w:rPr>
          <w:sz w:val="32"/>
          <w:szCs w:val="32"/>
        </w:rPr>
      </w:pPr>
      <w:r w:rsidRPr="00E50193">
        <w:rPr>
          <w:b/>
          <w:bCs/>
          <w:sz w:val="32"/>
          <w:szCs w:val="32"/>
        </w:rPr>
        <w:lastRenderedPageBreak/>
        <w:t>Список использованных нормативных документов</w:t>
      </w:r>
    </w:p>
    <w:p w:rsidR="00E50193" w:rsidRPr="00E50193" w:rsidRDefault="00E50193" w:rsidP="00AE5796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ГОСТ 19.201-78 "Единая система программной документации. Техническое задание. Требования к содержанию и оформлению".</w:t>
      </w:r>
    </w:p>
    <w:p w:rsidR="00E50193" w:rsidRPr="00E50193" w:rsidRDefault="00E50193" w:rsidP="00AE5796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ГОСТ 24.701-86 "Надёжность автоматизированных систем управления. Основные положения".</w:t>
      </w:r>
    </w:p>
    <w:p w:rsidR="00E50193" w:rsidRPr="00E50193" w:rsidRDefault="00E50193" w:rsidP="00AE5796">
      <w:pPr>
        <w:numPr>
          <w:ilvl w:val="0"/>
          <w:numId w:val="9"/>
        </w:numPr>
        <w:spacing w:before="100" w:beforeAutospacing="1" w:after="100" w:afterAutospacing="1"/>
        <w:jc w:val="left"/>
        <w:rPr>
          <w:sz w:val="26"/>
          <w:szCs w:val="26"/>
        </w:rPr>
      </w:pPr>
      <w:r w:rsidRPr="00E50193">
        <w:rPr>
          <w:sz w:val="26"/>
          <w:szCs w:val="26"/>
        </w:rPr>
        <w:t>Создание интерфейсов в PLANTUML [Электронный ресурс]. Режим доступа: https://habr.com/ru/post/279373/ (27.09.2020).</w:t>
      </w:r>
    </w:p>
    <w:p w:rsidR="00DA05DB" w:rsidRPr="00DB6EB7" w:rsidRDefault="00A438D5" w:rsidP="00DB6EB7">
      <w:pPr>
        <w:pStyle w:val="2"/>
        <w:numPr>
          <w:ilvl w:val="0"/>
          <w:numId w:val="0"/>
        </w:numPr>
        <w:rPr>
          <w:sz w:val="24"/>
        </w:rPr>
      </w:pPr>
      <w:r w:rsidRPr="00DB6EB7">
        <w:rPr>
          <w:sz w:val="24"/>
        </w:rPr>
        <w:tab/>
      </w:r>
    </w:p>
    <w:sectPr w:rsidR="00DA05DB" w:rsidRPr="00DB6EB7" w:rsidSect="00EB2B1B">
      <w:headerReference w:type="default" r:id="rId10"/>
      <w:footerReference w:type="default" r:id="rId11"/>
      <w:pgSz w:w="11906" w:h="16838" w:code="9"/>
      <w:pgMar w:top="1418" w:right="567" w:bottom="851" w:left="1134" w:header="567" w:footer="130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0BD8" w:rsidRDefault="00030BD8">
      <w:r>
        <w:separator/>
      </w:r>
    </w:p>
  </w:endnote>
  <w:endnote w:type="continuationSeparator" w:id="0">
    <w:p w:rsidR="00030BD8" w:rsidRDefault="00030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213" w:rsidRPr="00D8428F" w:rsidRDefault="00817213" w:rsidP="00F87516">
    <w:pPr>
      <w:pStyle w:val="a6"/>
      <w:tabs>
        <w:tab w:val="center" w:pos="5102"/>
        <w:tab w:val="left" w:pos="5910"/>
      </w:tabs>
      <w:jc w:val="left"/>
      <w:rPr>
        <w:b/>
      </w:rPr>
    </w:pPr>
    <w:r>
      <w:rPr>
        <w:b/>
      </w:rPr>
      <w:tab/>
    </w:r>
    <w:r>
      <w:rPr>
        <w:b/>
      </w:rPr>
      <w:tab/>
      <w:t>20</w:t>
    </w:r>
    <w:r w:rsidR="00E17A4A">
      <w:rPr>
        <w:b/>
      </w:rPr>
      <w:t>2</w:t>
    </w:r>
    <w:r w:rsidR="00ED6217">
      <w:rPr>
        <w:b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213" w:rsidRPr="00ED6217" w:rsidRDefault="00817213">
    <w:pPr>
      <w:pStyle w:val="a6"/>
      <w:jc w:val="center"/>
      <w:rPr>
        <w:b/>
        <w:bCs/>
        <w:szCs w:val="28"/>
      </w:rPr>
    </w:pPr>
    <w:r>
      <w:rPr>
        <w:b/>
        <w:bCs/>
        <w:szCs w:val="28"/>
      </w:rPr>
      <w:t>20</w:t>
    </w:r>
    <w:r w:rsidR="00E17A4A">
      <w:rPr>
        <w:b/>
        <w:bCs/>
        <w:szCs w:val="28"/>
      </w:rPr>
      <w:t>2</w:t>
    </w:r>
    <w:r w:rsidR="00ED6217">
      <w:rPr>
        <w:b/>
        <w:bCs/>
        <w:szCs w:val="28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Y="264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31"/>
      <w:gridCol w:w="1790"/>
      <w:gridCol w:w="1794"/>
      <w:gridCol w:w="1790"/>
      <w:gridCol w:w="1790"/>
    </w:tblGrid>
    <w:tr w:rsidR="00817213" w:rsidTr="003E36EC">
      <w:tc>
        <w:tcPr>
          <w:tcW w:w="3085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</w:tr>
    <w:tr w:rsidR="00817213" w:rsidTr="003E36EC">
      <w:trPr>
        <w:trHeight w:val="70"/>
      </w:trPr>
      <w:tc>
        <w:tcPr>
          <w:tcW w:w="3085" w:type="dxa"/>
          <w:shd w:val="clear" w:color="auto" w:fill="auto"/>
        </w:tcPr>
        <w:p w:rsidR="00817213" w:rsidRDefault="00817213" w:rsidP="003E36EC">
          <w:r>
            <w:t>Изм.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Лист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№  докум.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Подп.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Дата</w:t>
          </w:r>
        </w:p>
      </w:tc>
    </w:tr>
    <w:tr w:rsidR="00817213" w:rsidTr="003E36EC">
      <w:tc>
        <w:tcPr>
          <w:tcW w:w="3085" w:type="dxa"/>
          <w:shd w:val="clear" w:color="auto" w:fill="auto"/>
        </w:tcPr>
        <w:p w:rsidR="00817213" w:rsidRPr="00A528B9" w:rsidRDefault="00817213" w:rsidP="000A0A6F">
          <w:pPr>
            <w:rPr>
              <w:bCs/>
              <w:caps/>
              <w:sz w:val="20"/>
              <w:szCs w:val="20"/>
            </w:rPr>
          </w:pPr>
          <w:r w:rsidRPr="00A528B9">
            <w:rPr>
              <w:bCs/>
              <w:caps/>
              <w:sz w:val="20"/>
              <w:szCs w:val="20"/>
            </w:rPr>
            <w:t>RU.17701729.509000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  <w:tc>
        <w:tcPr>
          <w:tcW w:w="1834" w:type="dxa"/>
          <w:shd w:val="clear" w:color="auto" w:fill="auto"/>
        </w:tcPr>
        <w:p w:rsidR="00817213" w:rsidRDefault="00817213" w:rsidP="003E36EC"/>
      </w:tc>
    </w:tr>
    <w:tr w:rsidR="00817213" w:rsidTr="003E36EC">
      <w:tc>
        <w:tcPr>
          <w:tcW w:w="3085" w:type="dxa"/>
          <w:shd w:val="clear" w:color="auto" w:fill="auto"/>
        </w:tcPr>
        <w:p w:rsidR="00817213" w:rsidRDefault="00817213" w:rsidP="003E36EC">
          <w:r>
            <w:t>Инв. № подл.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Подп. и дата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Взам. инв. №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Инв. № дубл</w:t>
          </w:r>
        </w:p>
      </w:tc>
      <w:tc>
        <w:tcPr>
          <w:tcW w:w="1834" w:type="dxa"/>
          <w:shd w:val="clear" w:color="auto" w:fill="auto"/>
        </w:tcPr>
        <w:p w:rsidR="00817213" w:rsidRDefault="00817213" w:rsidP="003E36EC">
          <w:r>
            <w:t>Подп. И дата</w:t>
          </w:r>
        </w:p>
      </w:tc>
    </w:tr>
  </w:tbl>
  <w:p w:rsidR="00817213" w:rsidRDefault="00817213" w:rsidP="00A528B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0BD8" w:rsidRDefault="00030BD8">
      <w:r>
        <w:separator/>
      </w:r>
    </w:p>
  </w:footnote>
  <w:footnote w:type="continuationSeparator" w:id="0">
    <w:p w:rsidR="00030BD8" w:rsidRDefault="00030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213" w:rsidRDefault="00817213">
    <w:pPr>
      <w:pStyle w:val="a3"/>
      <w:framePr w:wrap="auto" w:vAnchor="text" w:hAnchor="page" w:x="6151" w:y="-6"/>
      <w:rPr>
        <w:rStyle w:val="a5"/>
        <w:b/>
        <w:bCs/>
        <w:sz w:val="32"/>
        <w:szCs w:val="32"/>
      </w:rPr>
    </w:pPr>
    <w:r>
      <w:rPr>
        <w:rStyle w:val="a5"/>
        <w:b/>
        <w:bCs/>
        <w:sz w:val="32"/>
        <w:szCs w:val="32"/>
      </w:rPr>
      <w:fldChar w:fldCharType="begin"/>
    </w:r>
    <w:r>
      <w:rPr>
        <w:rStyle w:val="a5"/>
        <w:b/>
        <w:bCs/>
        <w:sz w:val="32"/>
        <w:szCs w:val="32"/>
      </w:rPr>
      <w:instrText xml:space="preserve">PAGE  </w:instrText>
    </w:r>
    <w:r>
      <w:rPr>
        <w:rStyle w:val="a5"/>
        <w:b/>
        <w:bCs/>
        <w:sz w:val="32"/>
        <w:szCs w:val="32"/>
      </w:rPr>
      <w:fldChar w:fldCharType="separate"/>
    </w:r>
    <w:r w:rsidR="00F13A8B">
      <w:rPr>
        <w:rStyle w:val="a5"/>
        <w:b/>
        <w:bCs/>
        <w:noProof/>
        <w:sz w:val="32"/>
        <w:szCs w:val="32"/>
      </w:rPr>
      <w:t>7</w:t>
    </w:r>
    <w:r>
      <w:rPr>
        <w:rStyle w:val="a5"/>
        <w:b/>
        <w:bCs/>
        <w:sz w:val="32"/>
        <w:szCs w:val="32"/>
      </w:rPr>
      <w:fldChar w:fldCharType="end"/>
    </w:r>
  </w:p>
  <w:p w:rsidR="00817213" w:rsidRDefault="00817213">
    <w:pPr>
      <w:pStyle w:val="a3"/>
      <w:rPr>
        <w:sz w:val="32"/>
        <w:szCs w:val="32"/>
      </w:rPr>
    </w:pPr>
  </w:p>
  <w:p w:rsidR="00817213" w:rsidRPr="00A1441E" w:rsidRDefault="00817213" w:rsidP="00A1441E">
    <w:pPr>
      <w:jc w:val="center"/>
      <w:rPr>
        <w:bCs/>
        <w:caps/>
        <w:sz w:val="24"/>
      </w:rPr>
    </w:pPr>
    <w:r w:rsidRPr="00A1441E">
      <w:rPr>
        <w:bCs/>
        <w:caps/>
        <w:sz w:val="24"/>
      </w:rPr>
      <w:t>RU.17701729.509000</w:t>
    </w:r>
  </w:p>
  <w:p w:rsidR="00817213" w:rsidRDefault="00817213">
    <w:pPr>
      <w:pStyle w:val="a3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D3398"/>
    <w:multiLevelType w:val="multilevel"/>
    <w:tmpl w:val="F88CC90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" w15:restartNumberingAfterBreak="0">
    <w:nsid w:val="06E12311"/>
    <w:multiLevelType w:val="hybridMultilevel"/>
    <w:tmpl w:val="3014FC72"/>
    <w:lvl w:ilvl="0" w:tplc="29981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59093E"/>
    <w:multiLevelType w:val="multilevel"/>
    <w:tmpl w:val="63BE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D6E66"/>
    <w:multiLevelType w:val="hybridMultilevel"/>
    <w:tmpl w:val="3A4A831E"/>
    <w:lvl w:ilvl="0" w:tplc="9056C40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1D2E03"/>
    <w:multiLevelType w:val="multilevel"/>
    <w:tmpl w:val="76DAF32C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-4243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-4099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-3955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-3811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-3667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-3523"/>
        </w:tabs>
        <w:ind w:left="-352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-3379"/>
        </w:tabs>
        <w:ind w:left="-3379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-3235"/>
        </w:tabs>
        <w:ind w:left="-3235" w:hanging="1584"/>
      </w:pPr>
      <w:rPr>
        <w:rFonts w:hint="default"/>
      </w:rPr>
    </w:lvl>
  </w:abstractNum>
  <w:abstractNum w:abstractNumId="5" w15:restartNumberingAfterBreak="0">
    <w:nsid w:val="496739F8"/>
    <w:multiLevelType w:val="multilevel"/>
    <w:tmpl w:val="69DA6B2E"/>
    <w:lvl w:ilvl="0">
      <w:start w:val="4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  <w:b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618657A"/>
    <w:multiLevelType w:val="multilevel"/>
    <w:tmpl w:val="A660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A04BEF"/>
    <w:multiLevelType w:val="multilevel"/>
    <w:tmpl w:val="B89A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67D0E"/>
    <w:multiLevelType w:val="multilevel"/>
    <w:tmpl w:val="93E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8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DBD"/>
    <w:rsid w:val="00030BD8"/>
    <w:rsid w:val="000555DD"/>
    <w:rsid w:val="00070748"/>
    <w:rsid w:val="000A0A6F"/>
    <w:rsid w:val="000A78E0"/>
    <w:rsid w:val="000C33BB"/>
    <w:rsid w:val="000D77F8"/>
    <w:rsid w:val="000E40AA"/>
    <w:rsid w:val="00101BBF"/>
    <w:rsid w:val="00121ACD"/>
    <w:rsid w:val="00124065"/>
    <w:rsid w:val="00125752"/>
    <w:rsid w:val="00127B29"/>
    <w:rsid w:val="00145468"/>
    <w:rsid w:val="0015601D"/>
    <w:rsid w:val="00163992"/>
    <w:rsid w:val="00171FED"/>
    <w:rsid w:val="00191A18"/>
    <w:rsid w:val="001A7923"/>
    <w:rsid w:val="001B3EE9"/>
    <w:rsid w:val="001C47F7"/>
    <w:rsid w:val="001D2B76"/>
    <w:rsid w:val="001D53B4"/>
    <w:rsid w:val="001F4064"/>
    <w:rsid w:val="002044D4"/>
    <w:rsid w:val="00207869"/>
    <w:rsid w:val="00225018"/>
    <w:rsid w:val="00233E63"/>
    <w:rsid w:val="00240E77"/>
    <w:rsid w:val="002529F3"/>
    <w:rsid w:val="002653B2"/>
    <w:rsid w:val="00293D17"/>
    <w:rsid w:val="002953C4"/>
    <w:rsid w:val="002A3D7F"/>
    <w:rsid w:val="00310561"/>
    <w:rsid w:val="0034588F"/>
    <w:rsid w:val="00362B31"/>
    <w:rsid w:val="00383BFA"/>
    <w:rsid w:val="003D57F8"/>
    <w:rsid w:val="003E36EC"/>
    <w:rsid w:val="003F2CB2"/>
    <w:rsid w:val="003F30B3"/>
    <w:rsid w:val="0040623C"/>
    <w:rsid w:val="0044697F"/>
    <w:rsid w:val="00462CC1"/>
    <w:rsid w:val="00466A88"/>
    <w:rsid w:val="004A0150"/>
    <w:rsid w:val="004B0B4D"/>
    <w:rsid w:val="004C7E31"/>
    <w:rsid w:val="00504D15"/>
    <w:rsid w:val="00582953"/>
    <w:rsid w:val="005A1C51"/>
    <w:rsid w:val="005A22F1"/>
    <w:rsid w:val="005C4EE0"/>
    <w:rsid w:val="005D02FE"/>
    <w:rsid w:val="005F3485"/>
    <w:rsid w:val="00615D76"/>
    <w:rsid w:val="006467D9"/>
    <w:rsid w:val="0065194D"/>
    <w:rsid w:val="00654D76"/>
    <w:rsid w:val="006946B8"/>
    <w:rsid w:val="006B24B8"/>
    <w:rsid w:val="006B35D8"/>
    <w:rsid w:val="006B4B7D"/>
    <w:rsid w:val="006C2F15"/>
    <w:rsid w:val="006F3A95"/>
    <w:rsid w:val="007009D7"/>
    <w:rsid w:val="00707908"/>
    <w:rsid w:val="00721E3B"/>
    <w:rsid w:val="00741EBA"/>
    <w:rsid w:val="00743E31"/>
    <w:rsid w:val="00753043"/>
    <w:rsid w:val="00777049"/>
    <w:rsid w:val="0078794D"/>
    <w:rsid w:val="007C4E73"/>
    <w:rsid w:val="00803025"/>
    <w:rsid w:val="00817213"/>
    <w:rsid w:val="00820D4E"/>
    <w:rsid w:val="00873994"/>
    <w:rsid w:val="00895C0C"/>
    <w:rsid w:val="008A2E77"/>
    <w:rsid w:val="008F572E"/>
    <w:rsid w:val="00906DE0"/>
    <w:rsid w:val="00925D7D"/>
    <w:rsid w:val="00947D69"/>
    <w:rsid w:val="00961DBD"/>
    <w:rsid w:val="00983C2C"/>
    <w:rsid w:val="009A1340"/>
    <w:rsid w:val="009B00BD"/>
    <w:rsid w:val="009B2821"/>
    <w:rsid w:val="009D6B02"/>
    <w:rsid w:val="00A1441E"/>
    <w:rsid w:val="00A36D35"/>
    <w:rsid w:val="00A438D5"/>
    <w:rsid w:val="00A4762D"/>
    <w:rsid w:val="00A50208"/>
    <w:rsid w:val="00A528B9"/>
    <w:rsid w:val="00A76AF5"/>
    <w:rsid w:val="00AE5796"/>
    <w:rsid w:val="00B10AB1"/>
    <w:rsid w:val="00B25BC2"/>
    <w:rsid w:val="00B35379"/>
    <w:rsid w:val="00B40D13"/>
    <w:rsid w:val="00B50985"/>
    <w:rsid w:val="00B73416"/>
    <w:rsid w:val="00B8038A"/>
    <w:rsid w:val="00BD69C3"/>
    <w:rsid w:val="00BF3934"/>
    <w:rsid w:val="00C36E68"/>
    <w:rsid w:val="00C62F12"/>
    <w:rsid w:val="00CB6FB6"/>
    <w:rsid w:val="00CC2795"/>
    <w:rsid w:val="00CC2831"/>
    <w:rsid w:val="00CD331E"/>
    <w:rsid w:val="00CD7084"/>
    <w:rsid w:val="00D160A2"/>
    <w:rsid w:val="00D25CAA"/>
    <w:rsid w:val="00D41288"/>
    <w:rsid w:val="00D62245"/>
    <w:rsid w:val="00D85761"/>
    <w:rsid w:val="00D92ADC"/>
    <w:rsid w:val="00DA05DB"/>
    <w:rsid w:val="00DB6EB7"/>
    <w:rsid w:val="00DC494E"/>
    <w:rsid w:val="00DC553A"/>
    <w:rsid w:val="00DF1E35"/>
    <w:rsid w:val="00E157F0"/>
    <w:rsid w:val="00E17A4A"/>
    <w:rsid w:val="00E50193"/>
    <w:rsid w:val="00E63BDD"/>
    <w:rsid w:val="00E774B6"/>
    <w:rsid w:val="00E823CE"/>
    <w:rsid w:val="00E82651"/>
    <w:rsid w:val="00EA42E9"/>
    <w:rsid w:val="00EA4720"/>
    <w:rsid w:val="00EB2B1B"/>
    <w:rsid w:val="00EC1D6B"/>
    <w:rsid w:val="00ED1654"/>
    <w:rsid w:val="00ED6217"/>
    <w:rsid w:val="00EE5C4D"/>
    <w:rsid w:val="00F01168"/>
    <w:rsid w:val="00F13A8B"/>
    <w:rsid w:val="00F30481"/>
    <w:rsid w:val="00F437E0"/>
    <w:rsid w:val="00F6079D"/>
    <w:rsid w:val="00F84CEC"/>
    <w:rsid w:val="00F87516"/>
    <w:rsid w:val="00FA0199"/>
    <w:rsid w:val="00FE4363"/>
    <w:rsid w:val="00FE510F"/>
    <w:rsid w:val="00FF355C"/>
    <w:rsid w:val="00FF42F9"/>
    <w:rsid w:val="00F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7D31C3"/>
  <w15:docId w15:val="{0332F20A-BDE8-4098-A3FA-0BE12946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2FE"/>
    <w:rPr>
      <w:sz w:val="28"/>
      <w:szCs w:val="24"/>
      <w:lang w:val="ru-RU" w:eastAsia="ru-RU"/>
    </w:rPr>
  </w:style>
  <w:style w:type="paragraph" w:styleId="1">
    <w:name w:val="heading 1"/>
    <w:basedOn w:val="2"/>
    <w:next w:val="a"/>
    <w:link w:val="10"/>
    <w:qFormat/>
    <w:rsid w:val="000A0A6F"/>
    <w:pPr>
      <w:numPr>
        <w:ilvl w:val="0"/>
      </w:numPr>
      <w:jc w:val="center"/>
      <w:outlineLvl w:val="0"/>
    </w:pPr>
    <w:rPr>
      <w:bCs/>
    </w:rPr>
  </w:style>
  <w:style w:type="paragraph" w:styleId="2">
    <w:name w:val="heading 2"/>
    <w:basedOn w:val="a"/>
    <w:next w:val="a"/>
    <w:link w:val="20"/>
    <w:qFormat/>
    <w:rsid w:val="0078794D"/>
    <w:pPr>
      <w:keepNext/>
      <w:numPr>
        <w:ilvl w:val="1"/>
        <w:numId w:val="1"/>
      </w:numPr>
      <w:tabs>
        <w:tab w:val="left" w:pos="5727"/>
      </w:tabs>
      <w:outlineLvl w:val="1"/>
    </w:pPr>
    <w:rPr>
      <w:b/>
      <w:sz w:val="32"/>
      <w:szCs w:val="28"/>
    </w:rPr>
  </w:style>
  <w:style w:type="paragraph" w:styleId="3">
    <w:name w:val="heading 3"/>
    <w:basedOn w:val="a"/>
    <w:next w:val="a"/>
    <w:link w:val="30"/>
    <w:qFormat/>
    <w:rsid w:val="0078794D"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D62245"/>
    <w:pPr>
      <w:keepNext/>
      <w:numPr>
        <w:ilvl w:val="3"/>
        <w:numId w:val="1"/>
      </w:numPr>
      <w:outlineLvl w:val="3"/>
    </w:pPr>
    <w:rPr>
      <w:bCs/>
      <w:sz w:val="24"/>
      <w:szCs w:val="32"/>
    </w:rPr>
  </w:style>
  <w:style w:type="paragraph" w:styleId="5">
    <w:name w:val="heading 5"/>
    <w:basedOn w:val="a"/>
    <w:next w:val="a"/>
    <w:link w:val="50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</w:style>
  <w:style w:type="paragraph" w:styleId="ab">
    <w:name w:val="Body Text Indent"/>
    <w:basedOn w:val="a"/>
    <w:semiHidden/>
    <w:pPr>
      <w:ind w:left="798" w:hanging="798"/>
    </w:pPr>
    <w:rPr>
      <w:b/>
      <w:bCs/>
    </w:r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11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1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1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1">
    <w:name w:val="toc 4"/>
    <w:basedOn w:val="a"/>
    <w:next w:val="a"/>
    <w:autoRedefine/>
    <w:uiPriority w:val="39"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uiPriority w:val="99"/>
    <w:semiHidden/>
    <w:pPr>
      <w:spacing w:before="100" w:beforeAutospacing="1" w:after="100" w:afterAutospacing="1"/>
    </w:pPr>
  </w:style>
  <w:style w:type="character" w:styleId="ad">
    <w:name w:val="footnote reference"/>
    <w:semiHidden/>
    <w:rPr>
      <w:vertAlign w:val="superscript"/>
    </w:rPr>
  </w:style>
  <w:style w:type="character" w:styleId="ae">
    <w:name w:val="Hyperlink"/>
    <w:uiPriority w:val="99"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customStyle="1" w:styleId="para">
    <w:name w:val="para"/>
    <w:basedOn w:val="a"/>
    <w:rsid w:val="00D92ADC"/>
    <w:pPr>
      <w:spacing w:before="100" w:beforeAutospacing="1" w:after="100" w:afterAutospacing="1"/>
    </w:pPr>
    <w:rPr>
      <w:lang w:val="en-US" w:eastAsia="en-US"/>
    </w:rPr>
  </w:style>
  <w:style w:type="table" w:styleId="af0">
    <w:name w:val="Table Grid"/>
    <w:basedOn w:val="a1"/>
    <w:uiPriority w:val="59"/>
    <w:rsid w:val="005A1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Нижний колонтитул Знак"/>
    <w:link w:val="a6"/>
    <w:uiPriority w:val="99"/>
    <w:rsid w:val="003E36EC"/>
    <w:rPr>
      <w:sz w:val="24"/>
      <w:szCs w:val="24"/>
      <w:lang w:val="ru-RU" w:eastAsia="ru-RU"/>
    </w:rPr>
  </w:style>
  <w:style w:type="paragraph" w:styleId="af1">
    <w:name w:val="Balloon Text"/>
    <w:basedOn w:val="a"/>
    <w:link w:val="af2"/>
    <w:uiPriority w:val="99"/>
    <w:semiHidden/>
    <w:unhideWhenUsed/>
    <w:rsid w:val="003E36EC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sid w:val="003E36EC"/>
    <w:rPr>
      <w:rFonts w:ascii="Tahoma" w:hAnsi="Tahoma" w:cs="Tahoma"/>
      <w:sz w:val="16"/>
      <w:szCs w:val="16"/>
      <w:lang w:val="ru-RU" w:eastAsia="ru-RU"/>
    </w:rPr>
  </w:style>
  <w:style w:type="paragraph" w:styleId="af3">
    <w:name w:val="List Paragraph"/>
    <w:basedOn w:val="a"/>
    <w:uiPriority w:val="34"/>
    <w:qFormat/>
    <w:rsid w:val="007C4E73"/>
    <w:pPr>
      <w:ind w:left="720"/>
      <w:contextualSpacing/>
    </w:pPr>
  </w:style>
  <w:style w:type="paragraph" w:customStyle="1" w:styleId="af4">
    <w:name w:val="Поля документа"/>
    <w:rsid w:val="00EB2B1B"/>
    <w:pPr>
      <w:jc w:val="center"/>
    </w:pPr>
    <w:rPr>
      <w:lang w:val="ru-RU" w:eastAsia="ru-RU"/>
    </w:rPr>
  </w:style>
  <w:style w:type="paragraph" w:customStyle="1" w:styleId="af5">
    <w:name w:val="Заголовок таблицы ЛРИ"/>
    <w:rsid w:val="00EB2B1B"/>
    <w:pPr>
      <w:jc w:val="center"/>
    </w:pPr>
    <w:rPr>
      <w:szCs w:val="24"/>
      <w:lang w:val="ru-RU" w:eastAsia="ru-RU"/>
    </w:rPr>
  </w:style>
  <w:style w:type="character" w:customStyle="1" w:styleId="20">
    <w:name w:val="Заголовок 2 Знак"/>
    <w:basedOn w:val="a0"/>
    <w:link w:val="2"/>
    <w:rsid w:val="00207869"/>
    <w:rPr>
      <w:b/>
      <w:sz w:val="32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207869"/>
    <w:rPr>
      <w:b/>
      <w:bCs/>
      <w:sz w:val="28"/>
      <w:szCs w:val="24"/>
      <w:lang w:val="ru-RU" w:eastAsia="ru-RU"/>
    </w:rPr>
  </w:style>
  <w:style w:type="character" w:customStyle="1" w:styleId="apple-converted-space">
    <w:name w:val="apple-converted-space"/>
    <w:basedOn w:val="a0"/>
    <w:rsid w:val="00207869"/>
  </w:style>
  <w:style w:type="paragraph" w:styleId="af6">
    <w:name w:val="caption"/>
    <w:basedOn w:val="a"/>
    <w:next w:val="a"/>
    <w:uiPriority w:val="35"/>
    <w:unhideWhenUsed/>
    <w:qFormat/>
    <w:rsid w:val="00207869"/>
    <w:pPr>
      <w:spacing w:after="200"/>
    </w:pPr>
    <w:rPr>
      <w:i/>
      <w:iCs/>
      <w:color w:val="1F497D" w:themeColor="text2"/>
      <w:sz w:val="18"/>
      <w:szCs w:val="18"/>
    </w:rPr>
  </w:style>
  <w:style w:type="character" w:styleId="af7">
    <w:name w:val="Placeholder Text"/>
    <w:basedOn w:val="a0"/>
    <w:uiPriority w:val="99"/>
    <w:semiHidden/>
    <w:rsid w:val="00A50208"/>
    <w:rPr>
      <w:color w:val="808080"/>
    </w:rPr>
  </w:style>
  <w:style w:type="character" w:customStyle="1" w:styleId="10">
    <w:name w:val="Заголовок 1 Знак"/>
    <w:basedOn w:val="a0"/>
    <w:link w:val="1"/>
    <w:rsid w:val="00A438D5"/>
    <w:rPr>
      <w:b/>
      <w:bCs/>
      <w:sz w:val="32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rsid w:val="00A438D5"/>
    <w:rPr>
      <w:bCs/>
      <w:sz w:val="24"/>
      <w:szCs w:val="32"/>
      <w:lang w:val="ru-RU" w:eastAsia="ru-RU"/>
    </w:rPr>
  </w:style>
  <w:style w:type="character" w:customStyle="1" w:styleId="50">
    <w:name w:val="Заголовок 5 Знак"/>
    <w:basedOn w:val="a0"/>
    <w:link w:val="5"/>
    <w:rsid w:val="00A438D5"/>
    <w:rPr>
      <w:b/>
      <w:bCs/>
      <w:sz w:val="36"/>
      <w:szCs w:val="24"/>
      <w:lang w:val="ru-RU" w:eastAsia="ru-RU"/>
    </w:rPr>
  </w:style>
  <w:style w:type="character" w:customStyle="1" w:styleId="60">
    <w:name w:val="Заголовок 6 Знак"/>
    <w:basedOn w:val="a0"/>
    <w:link w:val="6"/>
    <w:rsid w:val="00A438D5"/>
    <w:rPr>
      <w:sz w:val="36"/>
      <w:szCs w:val="24"/>
      <w:lang w:val="ru-RU" w:eastAsia="ru-RU"/>
    </w:rPr>
  </w:style>
  <w:style w:type="character" w:customStyle="1" w:styleId="70">
    <w:name w:val="Заголовок 7 Знак"/>
    <w:basedOn w:val="a0"/>
    <w:link w:val="7"/>
    <w:rsid w:val="00A438D5"/>
    <w:rPr>
      <w:sz w:val="28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rsid w:val="00A438D5"/>
    <w:rPr>
      <w:i/>
      <w:iCs/>
      <w:sz w:val="28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rsid w:val="00A438D5"/>
    <w:rPr>
      <w:rFonts w:ascii="Arial" w:hAnsi="Arial" w:cs="Arial"/>
      <w:sz w:val="22"/>
      <w:szCs w:val="22"/>
      <w:lang w:val="ru-RU" w:eastAsia="ru-RU"/>
    </w:rPr>
  </w:style>
  <w:style w:type="character" w:styleId="af8">
    <w:name w:val="Strong"/>
    <w:basedOn w:val="a0"/>
    <w:uiPriority w:val="22"/>
    <w:qFormat/>
    <w:rsid w:val="00A438D5"/>
    <w:rPr>
      <w:b/>
      <w:bCs/>
    </w:rPr>
  </w:style>
  <w:style w:type="character" w:customStyle="1" w:styleId="a4">
    <w:name w:val="Верхний колонтитул Знак"/>
    <w:basedOn w:val="a0"/>
    <w:link w:val="a3"/>
    <w:uiPriority w:val="99"/>
    <w:rsid w:val="00A438D5"/>
    <w:rPr>
      <w:sz w:val="28"/>
      <w:szCs w:val="24"/>
      <w:lang w:val="ru-RU" w:eastAsia="ru-RU"/>
    </w:rPr>
  </w:style>
  <w:style w:type="paragraph" w:styleId="af9">
    <w:name w:val="TOC Heading"/>
    <w:basedOn w:val="1"/>
    <w:next w:val="a"/>
    <w:uiPriority w:val="39"/>
    <w:unhideWhenUsed/>
    <w:qFormat/>
    <w:rsid w:val="00E50193"/>
    <w:pPr>
      <w:keepLines/>
      <w:numPr>
        <w:numId w:val="0"/>
      </w:numPr>
      <w:tabs>
        <w:tab w:val="clear" w:pos="572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Desktop\hse\&#1058;&#1047;%20&#1058;&#1077;&#1093;&#1085;&#1080;&#1095;&#1077;&#1089;&#1082;&#1086;&#1077;%20&#1079;&#1072;&#1076;&#1072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1F6F9-5F21-4BC4-9BA6-D342EB760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Техническое задание</Template>
  <TotalTime>2</TotalTime>
  <Pages>15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DIMA</cp:lastModifiedBy>
  <cp:revision>3</cp:revision>
  <cp:lastPrinted>2015-05-15T10:15:00Z</cp:lastPrinted>
  <dcterms:created xsi:type="dcterms:W3CDTF">2026-05-29T02:36:00Z</dcterms:created>
  <dcterms:modified xsi:type="dcterms:W3CDTF">2026-05-29T02:50:00Z</dcterms:modified>
</cp:coreProperties>
</file>